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4251" w14:textId="37B777AE" w:rsidR="00362F78" w:rsidRDefault="00323065" w:rsidP="00724D83">
      <w:r>
        <w:rPr>
          <w:noProof/>
        </w:rPr>
        <mc:AlternateContent>
          <mc:Choice Requires="wpg">
            <w:drawing>
              <wp:anchor distT="0" distB="0" distL="114300" distR="114300" simplePos="0" relativeHeight="251662337" behindDoc="0" locked="0" layoutInCell="1" allowOverlap="1" wp14:anchorId="1477201C" wp14:editId="6EF24AE4">
                <wp:simplePos x="0" y="0"/>
                <wp:positionH relativeFrom="column">
                  <wp:posOffset>79375</wp:posOffset>
                </wp:positionH>
                <wp:positionV relativeFrom="paragraph">
                  <wp:posOffset>-752475</wp:posOffset>
                </wp:positionV>
                <wp:extent cx="6755654" cy="317932"/>
                <wp:effectExtent l="0" t="0" r="7620" b="6350"/>
                <wp:wrapNone/>
                <wp:docPr id="890956930" name="Group 1"/>
                <wp:cNvGraphicFramePr/>
                <a:graphic xmlns:a="http://schemas.openxmlformats.org/drawingml/2006/main">
                  <a:graphicData uri="http://schemas.microsoft.com/office/word/2010/wordprocessingGroup">
                    <wpg:wgp>
                      <wpg:cNvGrpSpPr/>
                      <wpg:grpSpPr>
                        <a:xfrm>
                          <a:off x="0" y="0"/>
                          <a:ext cx="6755654" cy="317932"/>
                          <a:chOff x="0" y="0"/>
                          <a:chExt cx="6755654" cy="317932"/>
                        </a:xfrm>
                      </wpg:grpSpPr>
                      <wps:wsp>
                        <wps:cNvPr id="2059808889" name="Freeform 11"/>
                        <wps:cNvSpPr>
                          <a:spLocks noChangeAspect="1"/>
                        </wps:cNvSpPr>
                        <wps:spPr>
                          <a:xfrm>
                            <a:off x="5572125" y="0"/>
                            <a:ext cx="1183529" cy="317932"/>
                          </a:xfrm>
                          <a:custGeom>
                            <a:avLst/>
                            <a:gdLst>
                              <a:gd name="csX0" fmla="*/ 5508335 w 9180722"/>
                              <a:gd name="csY0" fmla="*/ 0 h 2450370"/>
                              <a:gd name="csX1" fmla="*/ 6634283 w 9180722"/>
                              <a:gd name="csY1" fmla="*/ 0 h 2450370"/>
                              <a:gd name="csX2" fmla="*/ 6725356 w 9180722"/>
                              <a:gd name="csY2" fmla="*/ 61994 h 2450370"/>
                              <a:gd name="csX3" fmla="*/ 7344528 w 9180722"/>
                              <a:gd name="csY3" fmla="*/ 1635132 h 2450370"/>
                              <a:gd name="csX4" fmla="*/ 7963701 w 9180722"/>
                              <a:gd name="csY4" fmla="*/ 61994 h 2450370"/>
                              <a:gd name="csX5" fmla="*/ 8054774 w 9180722"/>
                              <a:gd name="csY5" fmla="*/ 0 h 2450370"/>
                              <a:gd name="csX6" fmla="*/ 9180722 w 9180722"/>
                              <a:gd name="csY6" fmla="*/ 0 h 2450370"/>
                              <a:gd name="csX7" fmla="*/ 9180722 w 9180722"/>
                              <a:gd name="csY7" fmla="*/ 2450370 h 2450370"/>
                              <a:gd name="csX8" fmla="*/ 8568649 w 9180722"/>
                              <a:gd name="csY8" fmla="*/ 2450370 h 2450370"/>
                              <a:gd name="csX9" fmla="*/ 8568649 w 9180722"/>
                              <a:gd name="csY9" fmla="*/ 712568 h 2450370"/>
                              <a:gd name="csX10" fmla="*/ 8379649 w 9180722"/>
                              <a:gd name="csY10" fmla="*/ 676547 h 2450370"/>
                              <a:gd name="csX11" fmla="*/ 7705882 w 9180722"/>
                              <a:gd name="csY11" fmla="*/ 2388131 h 2450370"/>
                              <a:gd name="csX12" fmla="*/ 7614809 w 9180722"/>
                              <a:gd name="csY12" fmla="*/ 2450125 h 2450370"/>
                              <a:gd name="csX13" fmla="*/ 7074248 w 9180722"/>
                              <a:gd name="csY13" fmla="*/ 2450125 h 2450370"/>
                              <a:gd name="csX14" fmla="*/ 6983175 w 9180722"/>
                              <a:gd name="csY14" fmla="*/ 2388131 h 2450370"/>
                              <a:gd name="csX15" fmla="*/ 6309408 w 9180722"/>
                              <a:gd name="csY15" fmla="*/ 676547 h 2450370"/>
                              <a:gd name="csX16" fmla="*/ 6120407 w 9180722"/>
                              <a:gd name="csY16" fmla="*/ 712568 h 2450370"/>
                              <a:gd name="csX17" fmla="*/ 6120407 w 9180722"/>
                              <a:gd name="csY17" fmla="*/ 2450370 h 2450370"/>
                              <a:gd name="csX18" fmla="*/ 5508335 w 9180722"/>
                              <a:gd name="csY18" fmla="*/ 2450370 h 2450370"/>
                              <a:gd name="csX19" fmla="*/ 1958363 w 9180722"/>
                              <a:gd name="csY19" fmla="*/ 0 h 2450370"/>
                              <a:gd name="csX20" fmla="*/ 5018672 w 9180722"/>
                              <a:gd name="csY20" fmla="*/ 0 h 2450370"/>
                              <a:gd name="csX21" fmla="*/ 5018672 w 9180722"/>
                              <a:gd name="csY21" fmla="*/ 612593 h 2450370"/>
                              <a:gd name="csX22" fmla="*/ 3941443 w 9180722"/>
                              <a:gd name="csY22" fmla="*/ 612593 h 2450370"/>
                              <a:gd name="csX23" fmla="*/ 3794552 w 9180722"/>
                              <a:gd name="csY23" fmla="*/ 759615 h 2450370"/>
                              <a:gd name="csX24" fmla="*/ 3794552 w 9180722"/>
                              <a:gd name="csY24" fmla="*/ 2450370 h 2450370"/>
                              <a:gd name="csX25" fmla="*/ 3182479 w 9180722"/>
                              <a:gd name="csY25" fmla="*/ 2450370 h 2450370"/>
                              <a:gd name="csX26" fmla="*/ 3182479 w 9180722"/>
                              <a:gd name="csY26" fmla="*/ 759615 h 2450370"/>
                              <a:gd name="csX27" fmla="*/ 3035587 w 9180722"/>
                              <a:gd name="csY27" fmla="*/ 612593 h 2450370"/>
                              <a:gd name="csX28" fmla="*/ 1958363 w 9180722"/>
                              <a:gd name="csY28" fmla="*/ 612593 h 2450370"/>
                              <a:gd name="csX29" fmla="*/ 0 w 9180722"/>
                              <a:gd name="csY29" fmla="*/ 0 h 2450370"/>
                              <a:gd name="csX30" fmla="*/ 612065 w 9180722"/>
                              <a:gd name="csY30" fmla="*/ 0 h 2450370"/>
                              <a:gd name="csX31" fmla="*/ 612065 w 9180722"/>
                              <a:gd name="csY31" fmla="*/ 1740008 h 2450370"/>
                              <a:gd name="csX32" fmla="*/ 611818 w 9180722"/>
                              <a:gd name="csY32" fmla="*/ 1739763 h 2450370"/>
                              <a:gd name="csX33" fmla="*/ 709751 w 9180722"/>
                              <a:gd name="csY33" fmla="*/ 1837778 h 2450370"/>
                              <a:gd name="csX34" fmla="*/ 2448266 w 9180722"/>
                              <a:gd name="csY34" fmla="*/ 1837778 h 2450370"/>
                              <a:gd name="csX35" fmla="*/ 2448266 w 9180722"/>
                              <a:gd name="csY35" fmla="*/ 2450370 h 2450370"/>
                              <a:gd name="csX36" fmla="*/ 612065 w 9180722"/>
                              <a:gd name="csY36" fmla="*/ 2450370 h 2450370"/>
                              <a:gd name="csX37" fmla="*/ 0 w 9180722"/>
                              <a:gd name="csY37" fmla="*/ 1837778 h 245037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9180722" h="2450370">
                                <a:moveTo>
                                  <a:pt x="5508335" y="0"/>
                                </a:moveTo>
                                <a:lnTo>
                                  <a:pt x="6634283" y="0"/>
                                </a:lnTo>
                                <a:cubicBezTo>
                                  <a:pt x="6674434" y="0"/>
                                  <a:pt x="6710667" y="24504"/>
                                  <a:pt x="6725356" y="61994"/>
                                </a:cubicBezTo>
                                <a:lnTo>
                                  <a:pt x="7344528" y="1635132"/>
                                </a:lnTo>
                                <a:lnTo>
                                  <a:pt x="7963701" y="61994"/>
                                </a:lnTo>
                                <a:cubicBezTo>
                                  <a:pt x="7978390" y="24749"/>
                                  <a:pt x="8014623" y="0"/>
                                  <a:pt x="8054774" y="0"/>
                                </a:cubicBezTo>
                                <a:lnTo>
                                  <a:pt x="9180722" y="0"/>
                                </a:lnTo>
                                <a:lnTo>
                                  <a:pt x="9180722" y="2450370"/>
                                </a:lnTo>
                                <a:lnTo>
                                  <a:pt x="8568649" y="2450370"/>
                                </a:lnTo>
                                <a:lnTo>
                                  <a:pt x="8568649" y="712568"/>
                                </a:lnTo>
                                <a:cubicBezTo>
                                  <a:pt x="8568649" y="604261"/>
                                  <a:pt x="8419309" y="575837"/>
                                  <a:pt x="8379649" y="676547"/>
                                </a:cubicBezTo>
                                <a:lnTo>
                                  <a:pt x="7705882" y="2388131"/>
                                </a:lnTo>
                                <a:cubicBezTo>
                                  <a:pt x="7691192" y="2425376"/>
                                  <a:pt x="7654959" y="2450125"/>
                                  <a:pt x="7614809" y="2450125"/>
                                </a:cubicBezTo>
                                <a:lnTo>
                                  <a:pt x="7074248" y="2450125"/>
                                </a:lnTo>
                                <a:cubicBezTo>
                                  <a:pt x="7034097" y="2450125"/>
                                  <a:pt x="6997865" y="2425621"/>
                                  <a:pt x="6983175" y="2388131"/>
                                </a:cubicBezTo>
                                <a:lnTo>
                                  <a:pt x="6309408" y="676547"/>
                                </a:lnTo>
                                <a:cubicBezTo>
                                  <a:pt x="6269747" y="576082"/>
                                  <a:pt x="6120407" y="604261"/>
                                  <a:pt x="6120407" y="712568"/>
                                </a:cubicBezTo>
                                <a:lnTo>
                                  <a:pt x="6120407" y="2450370"/>
                                </a:lnTo>
                                <a:lnTo>
                                  <a:pt x="5508335" y="2450370"/>
                                </a:lnTo>
                                <a:close/>
                                <a:moveTo>
                                  <a:pt x="1958363" y="0"/>
                                </a:moveTo>
                                <a:lnTo>
                                  <a:pt x="5018672" y="0"/>
                                </a:lnTo>
                                <a:lnTo>
                                  <a:pt x="5018672" y="612593"/>
                                </a:lnTo>
                                <a:lnTo>
                                  <a:pt x="3941443" y="612593"/>
                                </a:lnTo>
                                <a:cubicBezTo>
                                  <a:pt x="3860408" y="612593"/>
                                  <a:pt x="3794552" y="678507"/>
                                  <a:pt x="3794552" y="759615"/>
                                </a:cubicBezTo>
                                <a:lnTo>
                                  <a:pt x="3794552" y="2450370"/>
                                </a:lnTo>
                                <a:lnTo>
                                  <a:pt x="3182479" y="2450370"/>
                                </a:lnTo>
                                <a:lnTo>
                                  <a:pt x="3182479" y="759615"/>
                                </a:lnTo>
                                <a:cubicBezTo>
                                  <a:pt x="3182479" y="678507"/>
                                  <a:pt x="3116623" y="612593"/>
                                  <a:pt x="3035587" y="612593"/>
                                </a:cubicBezTo>
                                <a:lnTo>
                                  <a:pt x="1958363" y="612593"/>
                                </a:lnTo>
                                <a:close/>
                                <a:moveTo>
                                  <a:pt x="0" y="0"/>
                                </a:moveTo>
                                <a:lnTo>
                                  <a:pt x="612065" y="0"/>
                                </a:lnTo>
                                <a:lnTo>
                                  <a:pt x="612065" y="1740008"/>
                                </a:lnTo>
                                <a:lnTo>
                                  <a:pt x="611818" y="1739763"/>
                                </a:lnTo>
                                <a:cubicBezTo>
                                  <a:pt x="611818" y="1793916"/>
                                  <a:pt x="655643" y="1837778"/>
                                  <a:pt x="709751" y="1837778"/>
                                </a:cubicBezTo>
                                <a:lnTo>
                                  <a:pt x="2448266" y="1837778"/>
                                </a:lnTo>
                                <a:lnTo>
                                  <a:pt x="2448266" y="2450370"/>
                                </a:lnTo>
                                <a:lnTo>
                                  <a:pt x="612065" y="2450370"/>
                                </a:lnTo>
                                <a:cubicBezTo>
                                  <a:pt x="273960" y="2450370"/>
                                  <a:pt x="0" y="2176174"/>
                                  <a:pt x="0" y="1837778"/>
                                </a:cubicBezTo>
                                <a:close/>
                              </a:path>
                            </a:pathLst>
                          </a:custGeom>
                          <a:solidFill>
                            <a:srgbClr val="EE0000"/>
                          </a:solidFill>
                          <a:ln w="24460" cap="flat">
                            <a:noFill/>
                            <a:prstDash val="solid"/>
                            <a:miter/>
                          </a:ln>
                        </wps:spPr>
                        <wps:bodyPr wrap="square">
                          <a:noAutofit/>
                        </wps:bodyPr>
                      </wps:wsp>
                      <pic:pic xmlns:pic="http://schemas.openxmlformats.org/drawingml/2006/picture">
                        <pic:nvPicPr>
                          <pic:cNvPr id="1456262571" name="Picture 13" descr="A black background with white text&#10;&#10;AI-generated content may be incorrect."/>
                          <pic:cNvPicPr>
                            <a:picLocks noChangeAspect="1"/>
                          </pic:cNvPicPr>
                        </pic:nvPicPr>
                        <pic:blipFill>
                          <a:blip r:embed="rId11" cstate="print">
                            <a:biLevel thresh="75000"/>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9525"/>
                            <a:ext cx="1574165" cy="299720"/>
                          </a:xfrm>
                          <a:prstGeom prst="rect">
                            <a:avLst/>
                          </a:prstGeom>
                        </pic:spPr>
                      </pic:pic>
                    </wpg:wgp>
                  </a:graphicData>
                </a:graphic>
              </wp:anchor>
            </w:drawing>
          </mc:Choice>
          <mc:Fallback>
            <w:pict>
              <v:group w14:anchorId="635DBADA" id="Group 1" o:spid="_x0000_s1026" style="position:absolute;margin-left:6.25pt;margin-top:-59.25pt;width:531.95pt;height:25.05pt;z-index:251662337" coordsize="67556,317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">
                <v:shape id="Freeform 11" o:spid="_x0000_s1027" style="position:absolute;left:55721;width:11835;height:3179;visibility:visible;mso-wrap-style:square;v-text-anchor:top" coordsize="9180722,245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" path="m5508335,l6634283,v40151,,76384,24504,91073,61994l7344528,1635132,7963701,61994c7978390,24749,8014623,,8054774,l9180722,r,2450370l8568649,2450370r,-1737802c8568649,604261,8419309,575837,8379649,676547l7705882,2388131v-14690,37245,-50923,61994,-91073,61994l7074248,2450125v-40151,,-76383,-24504,-91073,-61994l6309408,676547v-39661,-100465,-189001,-72286,-189001,36021l6120407,2450370r-612072,l5508335,xm1958363,l5018672,r,612593l3941443,612593v-81035,,-146891,65914,-146891,147022l3794552,2450370r-612073,l3182479,759615v,-81108,-65856,-147022,-146892,-147022l1958363,612593,1958363,xm,l612065,r,1740008l611818,1739763v,54153,43825,98015,97933,98015l2448266,1837778r,612592l612065,2450370c273960,2450370,,2176174,,1837778l,xe" fillcolor="#e00" stroked="f" strokeweight=".67944mm">
                  <v:stroke joinstyle="miter"/>
                  <v:path arrowok="t" o:connecttype="custom" o:connectlocs="710105,0;855256,0;866997,8044;946817,212156;1026637,8044;1038378,0;1183529,0;1183529,317932;1104624,317932;1104624,92455;1080259,87781;993401,309857;981660,317900;911974,317900;900233,309857;813375,87781;789010,92455;789010,317932;710105,317932;252462,0;646980,0;646980,79483;508110,79483;489173,98559;489173,317932;410268,317932;410268,98559;391331,79483;252462,79483;0,0;78904,0;78904,225764;78872,225732;91497,238449;315617,238449;315617,317932;78904,317932;0,238449" o:connectangles="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alt="A black background with white text&#10;&#10;AI-generated content may be incorrect." style="position:absolute;top:95;width:15741;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">
                  <v:imagedata r:id="rId13" o:title="A black background with white text&#10;&#10;AI-generated content may be incorrect" grayscale="t" bilevel="t"/>
                </v:shape>
              </v:group>
            </w:pict>
          </mc:Fallback>
        </mc:AlternateContent>
      </w:r>
      <w:r w:rsidR="007B278D" w:rsidRPr="002A7E49">
        <w:rPr>
          <w:noProof/>
        </w:rPr>
        <w:drawing>
          <wp:anchor distT="0" distB="0" distL="114300" distR="114300" simplePos="0" relativeHeight="251658241" behindDoc="1" locked="0" layoutInCell="1" allowOverlap="1" wp14:anchorId="1AEF3473" wp14:editId="3A60F0A1">
            <wp:simplePos x="0" y="0"/>
            <wp:positionH relativeFrom="column">
              <wp:posOffset>-320676</wp:posOffset>
            </wp:positionH>
            <wp:positionV relativeFrom="page">
              <wp:posOffset>9525</wp:posOffset>
            </wp:positionV>
            <wp:extent cx="7570975" cy="3505200"/>
            <wp:effectExtent l="0" t="0" r="0" b="0"/>
            <wp:wrapNone/>
            <wp:docPr id="857883595" name="Picture 1" descr="A red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1492" name="Picture 1" descr="A red and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7581203" cy="3509935"/>
                    </a:xfrm>
                    <a:prstGeom prst="rect">
                      <a:avLst/>
                    </a:prstGeom>
                  </pic:spPr>
                </pic:pic>
              </a:graphicData>
            </a:graphic>
            <wp14:sizeRelH relativeFrom="page">
              <wp14:pctWidth>0</wp14:pctWidth>
            </wp14:sizeRelH>
            <wp14:sizeRelV relativeFrom="page">
              <wp14:pctHeight>0</wp14:pctHeight>
            </wp14:sizeRelV>
          </wp:anchor>
        </w:drawing>
      </w:r>
    </w:p>
    <w:p w14:paraId="40E039F1" w14:textId="77777777" w:rsidR="00362F78" w:rsidRDefault="00362F78" w:rsidP="00724D83"/>
    <w:p w14:paraId="423E23AA" w14:textId="77777777" w:rsidR="00362F78" w:rsidRDefault="00362F78" w:rsidP="00724D83"/>
    <w:p w14:paraId="266FF35D" w14:textId="77777777" w:rsidR="00362F78" w:rsidRDefault="00362F78" w:rsidP="00724D83"/>
    <w:p w14:paraId="096B1C34" w14:textId="0975F6D3" w:rsidR="00362F78" w:rsidRDefault="007B278D" w:rsidP="007B278D">
      <w:pPr>
        <w:tabs>
          <w:tab w:val="left" w:pos="8610"/>
        </w:tabs>
      </w:pPr>
      <w:r>
        <w:tab/>
      </w:r>
    </w:p>
    <w:p w14:paraId="5BCE89BF" w14:textId="194A901C" w:rsidR="00362F78" w:rsidRDefault="007B278D" w:rsidP="00724D83">
      <w:r>
        <w:rPr>
          <w:noProof/>
        </w:rPr>
        <mc:AlternateContent>
          <mc:Choice Requires="wps">
            <w:drawing>
              <wp:anchor distT="45720" distB="45720" distL="114300" distR="114300" simplePos="0" relativeHeight="251664385" behindDoc="0" locked="0" layoutInCell="1" allowOverlap="1" wp14:anchorId="6A143B36" wp14:editId="47E89AE6">
                <wp:simplePos x="0" y="0"/>
                <wp:positionH relativeFrom="column">
                  <wp:posOffset>-5715</wp:posOffset>
                </wp:positionH>
                <wp:positionV relativeFrom="paragraph">
                  <wp:posOffset>215265</wp:posOffset>
                </wp:positionV>
                <wp:extent cx="6334125" cy="590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25" cy="590550"/>
                        </a:xfrm>
                        <a:prstGeom prst="rect">
                          <a:avLst/>
                        </a:prstGeom>
                        <a:noFill/>
                        <a:ln w="9525">
                          <a:noFill/>
                          <a:miter lim="800000"/>
                          <a:headEnd/>
                          <a:tailEnd/>
                        </a:ln>
                      </wps:spPr>
                      <wps:txbx>
                        <w:txbxContent>
                          <w:p w14:paraId="16064E14" w14:textId="79BF6890" w:rsidR="003F1240" w:rsidRPr="008A15A0" w:rsidRDefault="008A15A0" w:rsidP="00787038">
                            <w:pPr>
                              <w:pStyle w:val="Heading2"/>
                              <w:rPr>
                                <w:rFonts w:ascii="ES Klarheit Grotesk" w:eastAsiaTheme="minorHAnsi" w:hAnsi="ES Klarheit Grotesk" w:cstheme="minorBidi"/>
                                <w:b/>
                                <w:color w:val="606060" w:themeColor="background2" w:themeShade="80"/>
                                <w:sz w:val="40"/>
                                <w:szCs w:val="20"/>
                                <w:lang w:val="en-US"/>
                              </w:rPr>
                            </w:pPr>
                            <w:r>
                              <w:rPr>
                                <w:rFonts w:ascii="ES Klarheit Grotesk" w:eastAsiaTheme="minorHAnsi" w:hAnsi="ES Klarheit Grotesk" w:cstheme="minorBidi"/>
                                <w:b/>
                                <w:color w:val="606060" w:themeColor="background2" w:themeShade="80"/>
                                <w:sz w:val="40"/>
                                <w:szCs w:val="20"/>
                                <w:lang w:val="en-US"/>
                              </w:rPr>
                              <w:t>Swati Sinha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143B36" id="_x0000_t202" coordsize="21600,21600" o:spt="202" path="m,l,21600r21600,l21600,xe">
                <v:stroke joinstyle="miter"/>
                <v:path gradientshapeok="t" o:connecttype="rect"/>
              </v:shapetype>
              <v:shape id="Text Box 2" o:spid="_x0000_s1026" type="#_x0000_t202" style="position:absolute;margin-left:-.45pt;margin-top:16.95pt;width:498.75pt;height:46.5pt;z-index:2516643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" filled="f" stroked="f">
                <v:textbox>
                  <w:txbxContent>
                    <w:p w14:paraId="16064E14" w14:textId="79BF6890" w:rsidR="003F1240" w:rsidRPr="008A15A0" w:rsidRDefault="008A15A0" w:rsidP="00787038">
                      <w:pPr>
                        <w:pStyle w:val="Heading2"/>
                        <w:rPr>
                          <w:rFonts w:ascii="ES Klarheit Grotesk" w:eastAsiaTheme="minorHAnsi" w:hAnsi="ES Klarheit Grotesk" w:cstheme="minorBidi"/>
                          <w:b/>
                          <w:color w:val="606060" w:themeColor="background2" w:themeShade="80"/>
                          <w:sz w:val="40"/>
                          <w:szCs w:val="20"/>
                          <w:lang w:val="en-US"/>
                        </w:rPr>
                      </w:pPr>
                      <w:r>
                        <w:rPr>
                          <w:rFonts w:ascii="ES Klarheit Grotesk" w:eastAsiaTheme="minorHAnsi" w:hAnsi="ES Klarheit Grotesk" w:cstheme="minorBidi"/>
                          <w:b/>
                          <w:color w:val="606060" w:themeColor="background2" w:themeShade="80"/>
                          <w:sz w:val="40"/>
                          <w:szCs w:val="20"/>
                          <w:lang w:val="en-US"/>
                        </w:rPr>
                        <w:t>Swati Sinha</w:t>
                      </w:r>
                    </w:p>
                  </w:txbxContent>
                </v:textbox>
                <w10:wrap type="square"/>
              </v:shape>
            </w:pict>
          </mc:Fallback>
        </mc:AlternateContent>
      </w:r>
    </w:p>
    <w:p w14:paraId="6A707176" w14:textId="50ACB264" w:rsidR="00362F78" w:rsidRDefault="00362F78" w:rsidP="00724D83"/>
    <w:p w14:paraId="729633DB" w14:textId="77777777" w:rsidR="00362F78" w:rsidRDefault="00362F78" w:rsidP="00724D83"/>
    <w:p w14:paraId="42A49104" w14:textId="77777777" w:rsidR="007B278D" w:rsidRDefault="007B278D" w:rsidP="00362F78">
      <w:pPr>
        <w:spacing w:before="11" w:after="240"/>
        <w:rPr>
          <w:rFonts w:ascii="ES Klarheit Grotesk" w:hAnsi="ES Klarheit Grotesk"/>
          <w:b/>
          <w:color w:val="606060" w:themeColor="background2" w:themeShade="80"/>
          <w:sz w:val="28"/>
          <w:szCs w:val="14"/>
        </w:rPr>
      </w:pPr>
    </w:p>
    <w:p w14:paraId="70834114" w14:textId="77777777" w:rsidR="007B278D" w:rsidRDefault="007B278D" w:rsidP="00362F78">
      <w:pPr>
        <w:spacing w:before="11" w:after="240"/>
        <w:rPr>
          <w:rFonts w:ascii="ES Klarheit Grotesk" w:hAnsi="ES Klarheit Grotesk"/>
          <w:b/>
          <w:color w:val="606060" w:themeColor="background2" w:themeShade="80"/>
          <w:sz w:val="28"/>
          <w:szCs w:val="14"/>
        </w:rPr>
      </w:pPr>
    </w:p>
    <w:p w14:paraId="66EDC0FF" w14:textId="3E5C284F" w:rsidR="00724D83" w:rsidRPr="00362F78" w:rsidRDefault="00724D83" w:rsidP="003169D2">
      <w:pPr>
        <w:spacing w:before="11" w:after="240"/>
        <w:ind w:left="90"/>
        <w:rPr>
          <w:rFonts w:ascii="ES Klarheit Grotesk" w:hAnsi="ES Klarheit Grotesk"/>
          <w:b/>
          <w:color w:val="606060" w:themeColor="background2" w:themeShade="80"/>
          <w:sz w:val="28"/>
          <w:szCs w:val="14"/>
        </w:rPr>
      </w:pPr>
      <w:r w:rsidRPr="00362F78">
        <w:rPr>
          <w:rFonts w:ascii="ES Klarheit Grotesk" w:hAnsi="ES Klarheit Grotesk"/>
          <w:b/>
          <w:color w:val="606060" w:themeColor="background2" w:themeShade="80"/>
          <w:sz w:val="28"/>
          <w:szCs w:val="14"/>
        </w:rPr>
        <w:t xml:space="preserve">Experience Summary </w:t>
      </w:r>
    </w:p>
    <w:p w14:paraId="30506379" w14:textId="4A39B147" w:rsidR="00607872" w:rsidRPr="00607872" w:rsidRDefault="00607872" w:rsidP="00D32F64">
      <w:pPr>
        <w:pStyle w:val="ListParagraph"/>
        <w:numPr>
          <w:ilvl w:val="0"/>
          <w:numId w:val="8"/>
        </w:numPr>
        <w:spacing w:before="11" w:after="240"/>
        <w:rPr>
          <w:rFonts w:ascii="Times New Roman" w:hAnsi="Times New Roman" w:cs="Times New Roman"/>
          <w:color w:val="606060" w:themeColor="background2" w:themeShade="80"/>
          <w:lang w:val="en-IN"/>
        </w:rPr>
      </w:pPr>
      <w:r w:rsidRPr="00607872">
        <w:rPr>
          <w:rFonts w:ascii="Times New Roman" w:hAnsi="Times New Roman" w:cs="Times New Roman"/>
          <w:color w:val="606060" w:themeColor="background2" w:themeShade="80"/>
          <w:lang w:val="en-IN"/>
        </w:rPr>
        <w:t xml:space="preserve">Technical Architect with </w:t>
      </w:r>
      <w:r w:rsidRPr="00607872">
        <w:rPr>
          <w:rFonts w:ascii="Times New Roman" w:hAnsi="Times New Roman" w:cs="Times New Roman"/>
          <w:b/>
          <w:bCs/>
          <w:color w:val="606060" w:themeColor="background2" w:themeShade="80"/>
          <w:lang w:val="en-IN"/>
        </w:rPr>
        <w:t>11+ years of experience</w:t>
      </w:r>
      <w:r w:rsidRPr="00607872">
        <w:rPr>
          <w:rFonts w:ascii="Times New Roman" w:hAnsi="Times New Roman" w:cs="Times New Roman"/>
          <w:color w:val="606060" w:themeColor="background2" w:themeShade="80"/>
          <w:lang w:val="en-IN"/>
        </w:rPr>
        <w:t xml:space="preserve"> delivering </w:t>
      </w:r>
      <w:r w:rsidRPr="00607872">
        <w:rPr>
          <w:rFonts w:ascii="Times New Roman" w:hAnsi="Times New Roman" w:cs="Times New Roman"/>
          <w:b/>
          <w:bCs/>
          <w:color w:val="606060" w:themeColor="background2" w:themeShade="80"/>
          <w:lang w:val="en-IN"/>
        </w:rPr>
        <w:t>multi</w:t>
      </w:r>
      <w:r w:rsidRPr="00607872">
        <w:rPr>
          <w:rFonts w:ascii="Times New Roman" w:hAnsi="Times New Roman" w:cs="Times New Roman"/>
          <w:b/>
          <w:bCs/>
          <w:color w:val="606060" w:themeColor="background2" w:themeShade="80"/>
          <w:lang w:val="en-IN"/>
        </w:rPr>
        <w:noBreakHyphen/>
        <w:t>cloud enterprise solutions</w:t>
      </w:r>
      <w:r w:rsidRPr="00607872">
        <w:rPr>
          <w:rFonts w:ascii="Times New Roman" w:hAnsi="Times New Roman" w:cs="Times New Roman"/>
          <w:color w:val="606060" w:themeColor="background2" w:themeShade="80"/>
          <w:lang w:val="en-IN"/>
        </w:rPr>
        <w:t xml:space="preserve"> across </w:t>
      </w:r>
      <w:r w:rsidRPr="00607872">
        <w:rPr>
          <w:rFonts w:ascii="Times New Roman" w:hAnsi="Times New Roman" w:cs="Times New Roman"/>
          <w:b/>
          <w:bCs/>
          <w:color w:val="606060" w:themeColor="background2" w:themeShade="80"/>
          <w:lang w:val="en-IN"/>
        </w:rPr>
        <w:t>AWS, GCP, Azure, and Oracle Cloud</w:t>
      </w:r>
      <w:r w:rsidRPr="00607872">
        <w:rPr>
          <w:rFonts w:ascii="Times New Roman" w:hAnsi="Times New Roman" w:cs="Times New Roman"/>
          <w:color w:val="606060" w:themeColor="background2" w:themeShade="80"/>
          <w:lang w:val="en-IN"/>
        </w:rPr>
        <w:t xml:space="preserve">. </w:t>
      </w:r>
    </w:p>
    <w:p w14:paraId="1704EB28" w14:textId="77B12E3C" w:rsidR="00607872" w:rsidRPr="00607872" w:rsidRDefault="00607872" w:rsidP="00D32F64">
      <w:pPr>
        <w:pStyle w:val="ListParagraph"/>
        <w:numPr>
          <w:ilvl w:val="0"/>
          <w:numId w:val="8"/>
        </w:numPr>
        <w:spacing w:before="11" w:after="240"/>
        <w:rPr>
          <w:rFonts w:ascii="Times New Roman" w:hAnsi="Times New Roman" w:cs="Times New Roman"/>
          <w:color w:val="606060" w:themeColor="background2" w:themeShade="80"/>
          <w:lang w:val="en-IN"/>
        </w:rPr>
      </w:pPr>
      <w:r w:rsidRPr="00607872">
        <w:rPr>
          <w:rFonts w:ascii="Times New Roman" w:hAnsi="Times New Roman" w:cs="Times New Roman"/>
          <w:color w:val="606060" w:themeColor="background2" w:themeShade="80"/>
          <w:lang w:val="en-IN"/>
        </w:rPr>
        <w:t xml:space="preserve">Led </w:t>
      </w:r>
      <w:r w:rsidRPr="00607872">
        <w:rPr>
          <w:rFonts w:ascii="Times New Roman" w:hAnsi="Times New Roman" w:cs="Times New Roman"/>
          <w:b/>
          <w:bCs/>
          <w:color w:val="606060" w:themeColor="background2" w:themeShade="80"/>
          <w:lang w:val="en-IN"/>
        </w:rPr>
        <w:t>cloud migration, application integration, and automation projects</w:t>
      </w:r>
      <w:r w:rsidRPr="00607872">
        <w:rPr>
          <w:rFonts w:ascii="Times New Roman" w:hAnsi="Times New Roman" w:cs="Times New Roman"/>
          <w:color w:val="606060" w:themeColor="background2" w:themeShade="80"/>
          <w:lang w:val="en-IN"/>
        </w:rPr>
        <w:t xml:space="preserve"> for diverse enterprise clients. </w:t>
      </w:r>
    </w:p>
    <w:p w14:paraId="32BE1AF9" w14:textId="2C60A2BD" w:rsidR="00607872" w:rsidRPr="00607872" w:rsidRDefault="00607872" w:rsidP="00D32F64">
      <w:pPr>
        <w:pStyle w:val="ListParagraph"/>
        <w:numPr>
          <w:ilvl w:val="0"/>
          <w:numId w:val="8"/>
        </w:numPr>
        <w:spacing w:before="11" w:after="240"/>
        <w:rPr>
          <w:rFonts w:ascii="Times New Roman" w:hAnsi="Times New Roman" w:cs="Times New Roman"/>
          <w:color w:val="606060" w:themeColor="background2" w:themeShade="80"/>
          <w:lang w:val="en-IN"/>
        </w:rPr>
      </w:pPr>
      <w:r w:rsidRPr="00607872">
        <w:rPr>
          <w:rFonts w:ascii="Times New Roman" w:hAnsi="Times New Roman" w:cs="Times New Roman"/>
          <w:color w:val="606060" w:themeColor="background2" w:themeShade="80"/>
          <w:lang w:val="en-IN"/>
        </w:rPr>
        <w:t xml:space="preserve">Strong experience in </w:t>
      </w:r>
      <w:r w:rsidRPr="00607872">
        <w:rPr>
          <w:rFonts w:ascii="Times New Roman" w:hAnsi="Times New Roman" w:cs="Times New Roman"/>
          <w:b/>
          <w:bCs/>
          <w:color w:val="606060" w:themeColor="background2" w:themeShade="80"/>
          <w:lang w:val="en-IN"/>
        </w:rPr>
        <w:t>enterprise architecture planning</w:t>
      </w:r>
      <w:r w:rsidRPr="00607872">
        <w:rPr>
          <w:rFonts w:ascii="Times New Roman" w:hAnsi="Times New Roman" w:cs="Times New Roman"/>
          <w:color w:val="606060" w:themeColor="background2" w:themeShade="80"/>
          <w:lang w:val="en-IN"/>
        </w:rPr>
        <w:t xml:space="preserve"> including solution design, compliance, governance, and cloud adoption strategies. </w:t>
      </w:r>
    </w:p>
    <w:p w14:paraId="421D9A33" w14:textId="007941E2" w:rsidR="00607872" w:rsidRPr="00607872" w:rsidRDefault="00607872" w:rsidP="00D32F64">
      <w:pPr>
        <w:pStyle w:val="ListParagraph"/>
        <w:numPr>
          <w:ilvl w:val="0"/>
          <w:numId w:val="8"/>
        </w:numPr>
        <w:spacing w:before="11" w:after="240"/>
        <w:rPr>
          <w:rFonts w:ascii="Times New Roman" w:hAnsi="Times New Roman" w:cs="Times New Roman"/>
          <w:color w:val="606060" w:themeColor="background2" w:themeShade="80"/>
          <w:lang w:val="en-IN"/>
        </w:rPr>
      </w:pPr>
      <w:r w:rsidRPr="00607872">
        <w:rPr>
          <w:rFonts w:ascii="Times New Roman" w:hAnsi="Times New Roman" w:cs="Times New Roman"/>
          <w:color w:val="606060" w:themeColor="background2" w:themeShade="80"/>
          <w:lang w:val="en-IN"/>
        </w:rPr>
        <w:t xml:space="preserve">Designed and implemented </w:t>
      </w:r>
      <w:r w:rsidRPr="00607872">
        <w:rPr>
          <w:rFonts w:ascii="Times New Roman" w:hAnsi="Times New Roman" w:cs="Times New Roman"/>
          <w:b/>
          <w:bCs/>
          <w:color w:val="606060" w:themeColor="background2" w:themeShade="80"/>
          <w:lang w:val="en-IN"/>
        </w:rPr>
        <w:t>automation frameworks</w:t>
      </w:r>
      <w:r w:rsidRPr="00607872">
        <w:rPr>
          <w:rFonts w:ascii="Times New Roman" w:hAnsi="Times New Roman" w:cs="Times New Roman"/>
          <w:color w:val="606060" w:themeColor="background2" w:themeShade="80"/>
          <w:lang w:val="en-IN"/>
        </w:rPr>
        <w:t xml:space="preserve"> for infrastructure provisioning, security services, and operational workflows using </w:t>
      </w:r>
      <w:r w:rsidRPr="00607872">
        <w:rPr>
          <w:rFonts w:ascii="Times New Roman" w:hAnsi="Times New Roman" w:cs="Times New Roman"/>
          <w:b/>
          <w:bCs/>
          <w:color w:val="606060" w:themeColor="background2" w:themeShade="80"/>
          <w:lang w:val="en-IN"/>
        </w:rPr>
        <w:t>Python and YAML</w:t>
      </w:r>
      <w:r w:rsidRPr="00607872">
        <w:rPr>
          <w:rFonts w:ascii="Times New Roman" w:hAnsi="Times New Roman" w:cs="Times New Roman"/>
          <w:color w:val="606060" w:themeColor="background2" w:themeShade="80"/>
          <w:lang w:val="en-IN"/>
        </w:rPr>
        <w:t xml:space="preserve">. </w:t>
      </w:r>
    </w:p>
    <w:p w14:paraId="04B164E8" w14:textId="7CAE6F71" w:rsidR="00607872" w:rsidRPr="00607872" w:rsidRDefault="00607872" w:rsidP="00D32F64">
      <w:pPr>
        <w:pStyle w:val="ListParagraph"/>
        <w:numPr>
          <w:ilvl w:val="0"/>
          <w:numId w:val="8"/>
        </w:numPr>
        <w:spacing w:before="11" w:after="240"/>
        <w:rPr>
          <w:rFonts w:ascii="Times New Roman" w:hAnsi="Times New Roman" w:cs="Times New Roman"/>
          <w:color w:val="606060" w:themeColor="background2" w:themeShade="80"/>
          <w:lang w:val="en-IN"/>
        </w:rPr>
      </w:pPr>
      <w:r w:rsidRPr="00607872">
        <w:rPr>
          <w:rFonts w:ascii="Times New Roman" w:hAnsi="Times New Roman" w:cs="Times New Roman"/>
          <w:color w:val="606060" w:themeColor="background2" w:themeShade="80"/>
          <w:lang w:val="en-IN"/>
        </w:rPr>
        <w:t xml:space="preserve">Built </w:t>
      </w:r>
      <w:r w:rsidRPr="00607872">
        <w:rPr>
          <w:rFonts w:ascii="Times New Roman" w:hAnsi="Times New Roman" w:cs="Times New Roman"/>
          <w:b/>
          <w:bCs/>
          <w:color w:val="606060" w:themeColor="background2" w:themeShade="80"/>
          <w:lang w:val="en-IN"/>
        </w:rPr>
        <w:t>highly available REST APIs</w:t>
      </w:r>
      <w:r w:rsidRPr="00607872">
        <w:rPr>
          <w:rFonts w:ascii="Times New Roman" w:hAnsi="Times New Roman" w:cs="Times New Roman"/>
          <w:color w:val="606060" w:themeColor="background2" w:themeShade="80"/>
          <w:lang w:val="en-IN"/>
        </w:rPr>
        <w:t xml:space="preserve"> and billing solutions leveraging </w:t>
      </w:r>
      <w:r w:rsidRPr="00607872">
        <w:rPr>
          <w:rFonts w:ascii="Times New Roman" w:hAnsi="Times New Roman" w:cs="Times New Roman"/>
          <w:b/>
          <w:bCs/>
          <w:color w:val="606060" w:themeColor="background2" w:themeShade="80"/>
          <w:lang w:val="en-IN"/>
        </w:rPr>
        <w:t>AWS Batch</w:t>
      </w:r>
      <w:r w:rsidRPr="00607872">
        <w:rPr>
          <w:rFonts w:ascii="Times New Roman" w:hAnsi="Times New Roman" w:cs="Times New Roman"/>
          <w:color w:val="606060" w:themeColor="background2" w:themeShade="80"/>
          <w:lang w:val="en-IN"/>
        </w:rPr>
        <w:t xml:space="preserve"> and </w:t>
      </w:r>
      <w:r w:rsidRPr="00607872">
        <w:rPr>
          <w:rFonts w:ascii="Times New Roman" w:hAnsi="Times New Roman" w:cs="Times New Roman"/>
          <w:b/>
          <w:bCs/>
          <w:color w:val="606060" w:themeColor="background2" w:themeShade="80"/>
          <w:lang w:val="en-IN"/>
        </w:rPr>
        <w:t>Google Cloud APIs</w:t>
      </w:r>
      <w:r w:rsidRPr="00607872">
        <w:rPr>
          <w:rFonts w:ascii="Times New Roman" w:hAnsi="Times New Roman" w:cs="Times New Roman"/>
          <w:color w:val="606060" w:themeColor="background2" w:themeShade="80"/>
          <w:lang w:val="en-IN"/>
        </w:rPr>
        <w:t xml:space="preserve">. </w:t>
      </w:r>
    </w:p>
    <w:p w14:paraId="2478CB9C" w14:textId="4E5D30DC" w:rsidR="00607872" w:rsidRPr="00607872" w:rsidRDefault="00607872" w:rsidP="00D32F64">
      <w:pPr>
        <w:pStyle w:val="ListParagraph"/>
        <w:numPr>
          <w:ilvl w:val="0"/>
          <w:numId w:val="8"/>
        </w:numPr>
        <w:spacing w:before="11" w:after="240"/>
        <w:rPr>
          <w:rFonts w:ascii="Times New Roman" w:hAnsi="Times New Roman" w:cs="Times New Roman"/>
          <w:color w:val="606060" w:themeColor="background2" w:themeShade="80"/>
          <w:lang w:val="en-IN"/>
        </w:rPr>
      </w:pPr>
      <w:r w:rsidRPr="00607872">
        <w:rPr>
          <w:rFonts w:ascii="Times New Roman" w:hAnsi="Times New Roman" w:cs="Times New Roman"/>
          <w:color w:val="606060" w:themeColor="background2" w:themeShade="80"/>
          <w:lang w:val="en-IN"/>
        </w:rPr>
        <w:t xml:space="preserve">Delivered </w:t>
      </w:r>
      <w:r w:rsidRPr="00607872">
        <w:rPr>
          <w:rFonts w:ascii="Times New Roman" w:hAnsi="Times New Roman" w:cs="Times New Roman"/>
          <w:b/>
          <w:bCs/>
          <w:color w:val="606060" w:themeColor="background2" w:themeShade="80"/>
          <w:lang w:val="en-IN"/>
        </w:rPr>
        <w:t>AI</w:t>
      </w:r>
      <w:r w:rsidRPr="00607872">
        <w:rPr>
          <w:rFonts w:ascii="Times New Roman" w:hAnsi="Times New Roman" w:cs="Times New Roman"/>
          <w:b/>
          <w:bCs/>
          <w:color w:val="606060" w:themeColor="background2" w:themeShade="80"/>
          <w:lang w:val="en-IN"/>
        </w:rPr>
        <w:noBreakHyphen/>
        <w:t>powered automation, data workflows, and conversational chatbot solutions</w:t>
      </w:r>
      <w:r w:rsidRPr="00607872">
        <w:rPr>
          <w:rFonts w:ascii="Times New Roman" w:hAnsi="Times New Roman" w:cs="Times New Roman"/>
          <w:color w:val="606060" w:themeColor="background2" w:themeShade="80"/>
          <w:lang w:val="en-IN"/>
        </w:rPr>
        <w:t xml:space="preserve"> on serverless cloud platforms. </w:t>
      </w:r>
    </w:p>
    <w:p w14:paraId="4927E368" w14:textId="06B37283" w:rsidR="00607872" w:rsidRPr="00607872" w:rsidRDefault="00607872" w:rsidP="00D32F64">
      <w:pPr>
        <w:pStyle w:val="ListParagraph"/>
        <w:numPr>
          <w:ilvl w:val="0"/>
          <w:numId w:val="8"/>
        </w:numPr>
        <w:spacing w:before="11" w:after="240"/>
        <w:rPr>
          <w:rFonts w:ascii="Times New Roman" w:hAnsi="Times New Roman" w:cs="Times New Roman"/>
          <w:color w:val="606060" w:themeColor="background2" w:themeShade="80"/>
          <w:lang w:val="en-IN"/>
        </w:rPr>
      </w:pPr>
      <w:r w:rsidRPr="00607872">
        <w:rPr>
          <w:rFonts w:ascii="Times New Roman" w:hAnsi="Times New Roman" w:cs="Times New Roman"/>
          <w:color w:val="606060" w:themeColor="background2" w:themeShade="80"/>
          <w:lang w:val="en-IN"/>
        </w:rPr>
        <w:t xml:space="preserve">Known for strong </w:t>
      </w:r>
      <w:r w:rsidRPr="00607872">
        <w:rPr>
          <w:rFonts w:ascii="Times New Roman" w:hAnsi="Times New Roman" w:cs="Times New Roman"/>
          <w:b/>
          <w:bCs/>
          <w:color w:val="606060" w:themeColor="background2" w:themeShade="80"/>
          <w:lang w:val="en-IN"/>
        </w:rPr>
        <w:t>client communication, cross</w:t>
      </w:r>
      <w:r w:rsidRPr="00607872">
        <w:rPr>
          <w:rFonts w:ascii="Times New Roman" w:hAnsi="Times New Roman" w:cs="Times New Roman"/>
          <w:b/>
          <w:bCs/>
          <w:color w:val="606060" w:themeColor="background2" w:themeShade="80"/>
          <w:lang w:val="en-IN"/>
        </w:rPr>
        <w:noBreakHyphen/>
        <w:t>functional collaboration, and technical leadership</w:t>
      </w:r>
      <w:r w:rsidRPr="00607872">
        <w:rPr>
          <w:rFonts w:ascii="Times New Roman" w:hAnsi="Times New Roman" w:cs="Times New Roman"/>
          <w:color w:val="606060" w:themeColor="background2" w:themeShade="80"/>
          <w:lang w:val="en-IN"/>
        </w:rPr>
        <w:t>.</w:t>
      </w:r>
    </w:p>
    <w:p w14:paraId="6404FC6F" w14:textId="77777777" w:rsidR="00362F78" w:rsidRDefault="00724D83" w:rsidP="00724D83">
      <w:pPr>
        <w:spacing w:before="11" w:after="240"/>
        <w:rPr>
          <w:rFonts w:ascii="ES Klarheit Grotesk" w:hAnsi="ES Klarheit Grotesk" w:cs="Calibri Light"/>
          <w:color w:val="606060" w:themeColor="background2" w:themeShade="80"/>
          <w:sz w:val="14"/>
          <w:szCs w:val="14"/>
        </w:rPr>
      </w:pPr>
      <w:r w:rsidRPr="00362F78">
        <w:rPr>
          <w:rFonts w:ascii="ES Klarheit Grotesk" w:hAnsi="ES Klarheit Grotesk" w:cs="Calibri Light"/>
          <w:color w:val="606060" w:themeColor="background2" w:themeShade="80"/>
          <w:sz w:val="14"/>
          <w:szCs w:val="14"/>
        </w:rPr>
        <w:t xml:space="preserve">  </w:t>
      </w:r>
    </w:p>
    <w:p w14:paraId="7804F16D" w14:textId="4E2E5F25" w:rsidR="00724D83" w:rsidRPr="00362F78" w:rsidRDefault="00724D83" w:rsidP="003169D2">
      <w:pPr>
        <w:spacing w:before="11" w:after="240"/>
        <w:ind w:left="90"/>
        <w:rPr>
          <w:rFonts w:ascii="ES Klarheit Grotesk" w:hAnsi="ES Klarheit Grotesk"/>
          <w:b/>
          <w:color w:val="606060" w:themeColor="background2" w:themeShade="80"/>
          <w:sz w:val="28"/>
          <w:szCs w:val="14"/>
        </w:rPr>
      </w:pPr>
      <w:r w:rsidRPr="00362F78">
        <w:rPr>
          <w:rFonts w:ascii="ES Klarheit Grotesk" w:hAnsi="ES Klarheit Grotesk"/>
          <w:b/>
          <w:color w:val="606060" w:themeColor="background2" w:themeShade="80"/>
          <w:sz w:val="28"/>
          <w:szCs w:val="14"/>
        </w:rPr>
        <w:t>Skills</w:t>
      </w:r>
      <w:r w:rsidRPr="003169D2">
        <w:rPr>
          <w:rFonts w:ascii="ES Klarheit Grotesk" w:hAnsi="ES Klarheit Grotesk"/>
          <w:b/>
          <w:color w:val="606060" w:themeColor="background2" w:themeShade="80"/>
          <w:sz w:val="28"/>
          <w:szCs w:val="14"/>
        </w:rPr>
        <w:t xml:space="preserve"> Summary</w:t>
      </w:r>
    </w:p>
    <w:tbl>
      <w:tblPr>
        <w:tblW w:w="0" w:type="auto"/>
        <w:tblInd w:w="144" w:type="dxa"/>
        <w:tblBorders>
          <w:top w:val="single" w:sz="12" w:space="0" w:color="FF5E4F" w:themeColor="text2"/>
          <w:bottom w:val="single" w:sz="12" w:space="0" w:color="FF5E4F" w:themeColor="text2"/>
          <w:insideH w:val="single" w:sz="12" w:space="0" w:color="FF5E4F" w:themeColor="text2"/>
          <w:insideV w:val="single" w:sz="12" w:space="0" w:color="FF5E4F" w:themeColor="text2"/>
        </w:tblBorders>
        <w:tblLayout w:type="fixed"/>
        <w:tblCellMar>
          <w:left w:w="0" w:type="dxa"/>
          <w:right w:w="0" w:type="dxa"/>
        </w:tblCellMar>
        <w:tblLook w:val="01E0" w:firstRow="1" w:lastRow="1" w:firstColumn="1" w:lastColumn="1" w:noHBand="0" w:noVBand="0"/>
      </w:tblPr>
      <w:tblGrid>
        <w:gridCol w:w="3906"/>
        <w:gridCol w:w="6695"/>
      </w:tblGrid>
      <w:tr w:rsidR="00724D83" w:rsidRPr="002A5779" w14:paraId="14B646DD" w14:textId="77777777" w:rsidTr="001B0A34">
        <w:trPr>
          <w:trHeight w:val="509"/>
        </w:trPr>
        <w:tc>
          <w:tcPr>
            <w:tcW w:w="3906" w:type="dxa"/>
            <w:vAlign w:val="center"/>
          </w:tcPr>
          <w:p w14:paraId="70AEE592" w14:textId="77777777" w:rsidR="00724D83" w:rsidRPr="00BF7EAF" w:rsidRDefault="00724D83" w:rsidP="001B0A34">
            <w:pPr>
              <w:pStyle w:val="TableParagraph"/>
              <w:spacing w:before="53"/>
              <w:ind w:left="144"/>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Domain</w:t>
            </w:r>
          </w:p>
        </w:tc>
        <w:tc>
          <w:tcPr>
            <w:tcW w:w="6695" w:type="dxa"/>
            <w:vAlign w:val="center"/>
          </w:tcPr>
          <w:p w14:paraId="433EDF95" w14:textId="38EFC984" w:rsidR="00562D05" w:rsidRPr="006E4770" w:rsidRDefault="00656464" w:rsidP="006E4770">
            <w:pPr>
              <w:pStyle w:val="ListBullet"/>
              <w:numPr>
                <w:ilvl w:val="0"/>
                <w:numId w:val="0"/>
              </w:numPr>
              <w:rPr>
                <w:rFonts w:ascii="Calibri" w:hAnsi="Calibri" w:cs="Calibri"/>
                <w:sz w:val="22"/>
                <w:szCs w:val="22"/>
                <w:lang w:val="en-IN"/>
              </w:rPr>
            </w:pPr>
            <w:r>
              <w:rPr>
                <w:rFonts w:ascii="Calibri" w:hAnsi="Calibri" w:cs="Calibri"/>
                <w:sz w:val="22"/>
                <w:szCs w:val="22"/>
              </w:rPr>
              <w:t xml:space="preserve">         </w:t>
            </w:r>
            <w:r w:rsidR="00187250">
              <w:rPr>
                <w:rFonts w:ascii="Calibri" w:hAnsi="Calibri" w:cs="Calibri"/>
                <w:sz w:val="22"/>
                <w:szCs w:val="22"/>
              </w:rPr>
              <w:t xml:space="preserve"> </w:t>
            </w:r>
            <w:r w:rsidR="00562D05" w:rsidRPr="006E4770">
              <w:rPr>
                <w:rFonts w:ascii="Calibri" w:hAnsi="Calibri" w:cs="Calibri"/>
                <w:sz w:val="22"/>
                <w:szCs w:val="22"/>
              </w:rPr>
              <w:t xml:space="preserve">Digital, Resources, </w:t>
            </w:r>
            <w:r w:rsidR="00562D05" w:rsidRPr="006E4770">
              <w:rPr>
                <w:rFonts w:ascii="Calibri" w:hAnsi="Calibri" w:cs="Calibri"/>
                <w:sz w:val="22"/>
                <w:szCs w:val="22"/>
                <w:lang w:val="en-IN"/>
              </w:rPr>
              <w:t>Cloud Operations &amp; Automation</w:t>
            </w:r>
          </w:p>
          <w:p w14:paraId="00A9FF5D" w14:textId="5E14341D" w:rsidR="00724D83" w:rsidRPr="002A5779" w:rsidRDefault="00724D83" w:rsidP="006E4770">
            <w:pPr>
              <w:pStyle w:val="ListBullet"/>
              <w:numPr>
                <w:ilvl w:val="0"/>
                <w:numId w:val="0"/>
              </w:numPr>
              <w:rPr>
                <w:rFonts w:ascii="ES Klarheit Grotesk" w:hAnsi="ES Klarheit Grotesk" w:cs="Calibri Light"/>
                <w:color w:val="606060" w:themeColor="background2" w:themeShade="80"/>
              </w:rPr>
            </w:pPr>
          </w:p>
        </w:tc>
      </w:tr>
      <w:tr w:rsidR="00724D83" w:rsidRPr="002A5779" w14:paraId="4DF5B0AE" w14:textId="77777777" w:rsidTr="001B0A34">
        <w:trPr>
          <w:trHeight w:val="509"/>
        </w:trPr>
        <w:tc>
          <w:tcPr>
            <w:tcW w:w="3906" w:type="dxa"/>
            <w:vAlign w:val="center"/>
          </w:tcPr>
          <w:p w14:paraId="2FC948FB" w14:textId="77777777" w:rsidR="00724D83" w:rsidRPr="00BF7EAF" w:rsidRDefault="00724D83" w:rsidP="001B0A34">
            <w:pPr>
              <w:pStyle w:val="TableParagraph"/>
              <w:spacing w:before="53"/>
              <w:ind w:left="144"/>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Applications</w:t>
            </w:r>
          </w:p>
        </w:tc>
        <w:tc>
          <w:tcPr>
            <w:tcW w:w="6695" w:type="dxa"/>
            <w:vAlign w:val="center"/>
          </w:tcPr>
          <w:p w14:paraId="1D4839EE" w14:textId="23E85070" w:rsidR="00B30375" w:rsidRPr="00B30375" w:rsidRDefault="00B30375" w:rsidP="00B30375">
            <w:pPr>
              <w:pStyle w:val="TableParagraph"/>
              <w:numPr>
                <w:ilvl w:val="0"/>
                <w:numId w:val="9"/>
              </w:numPr>
              <w:tabs>
                <w:tab w:val="left" w:pos="426"/>
              </w:tabs>
              <w:spacing w:before="53"/>
              <w:rPr>
                <w:rFonts w:ascii="Calibri" w:hAnsi="Calibri" w:cs="Calibri"/>
                <w:lang w:val="en-IN"/>
              </w:rPr>
            </w:pPr>
            <w:r w:rsidRPr="00B30375">
              <w:rPr>
                <w:rFonts w:ascii="Calibri" w:hAnsi="Calibri" w:cs="Calibri"/>
                <w:lang w:val="en-IN"/>
              </w:rPr>
              <w:t xml:space="preserve">Cloud Operations and Automation Platforms </w:t>
            </w:r>
          </w:p>
          <w:p w14:paraId="76E32B23" w14:textId="22628CC4" w:rsidR="00B30375" w:rsidRPr="00B30375" w:rsidRDefault="00B30375" w:rsidP="00B30375">
            <w:pPr>
              <w:pStyle w:val="TableParagraph"/>
              <w:numPr>
                <w:ilvl w:val="0"/>
                <w:numId w:val="9"/>
              </w:numPr>
              <w:tabs>
                <w:tab w:val="left" w:pos="426"/>
              </w:tabs>
              <w:spacing w:before="53"/>
              <w:rPr>
                <w:rFonts w:ascii="Calibri" w:hAnsi="Calibri" w:cs="Calibri"/>
                <w:lang w:val="en-IN"/>
              </w:rPr>
            </w:pPr>
            <w:r w:rsidRPr="00B30375">
              <w:rPr>
                <w:rFonts w:ascii="Calibri" w:hAnsi="Calibri" w:cs="Calibri"/>
                <w:lang w:val="en-IN"/>
              </w:rPr>
              <w:t xml:space="preserve">Infrastructure Provisioning and Service Order Management Systems </w:t>
            </w:r>
          </w:p>
          <w:p w14:paraId="03FAC917" w14:textId="39BEF7E5" w:rsidR="00B30375" w:rsidRPr="00B30375" w:rsidRDefault="00B30375" w:rsidP="00B30375">
            <w:pPr>
              <w:pStyle w:val="TableParagraph"/>
              <w:numPr>
                <w:ilvl w:val="0"/>
                <w:numId w:val="9"/>
              </w:numPr>
              <w:tabs>
                <w:tab w:val="left" w:pos="426"/>
              </w:tabs>
              <w:spacing w:before="53"/>
              <w:rPr>
                <w:rFonts w:ascii="Calibri" w:hAnsi="Calibri" w:cs="Calibri"/>
                <w:lang w:val="en-IN"/>
              </w:rPr>
            </w:pPr>
            <w:r w:rsidRPr="00B30375">
              <w:rPr>
                <w:rFonts w:ascii="Calibri" w:hAnsi="Calibri" w:cs="Calibri"/>
                <w:lang w:val="en-IN"/>
              </w:rPr>
              <w:t xml:space="preserve">Cloud Billing, Usage Analytics and Cost Optimization Solutions </w:t>
            </w:r>
          </w:p>
          <w:p w14:paraId="47013612" w14:textId="6E38EAF9" w:rsidR="00B30375" w:rsidRPr="00B30375" w:rsidRDefault="00B30375" w:rsidP="00B30375">
            <w:pPr>
              <w:pStyle w:val="TableParagraph"/>
              <w:numPr>
                <w:ilvl w:val="0"/>
                <w:numId w:val="9"/>
              </w:numPr>
              <w:tabs>
                <w:tab w:val="left" w:pos="426"/>
              </w:tabs>
              <w:spacing w:before="53"/>
              <w:rPr>
                <w:rFonts w:ascii="Calibri" w:hAnsi="Calibri" w:cs="Calibri"/>
                <w:lang w:val="en-IN"/>
              </w:rPr>
            </w:pPr>
            <w:r w:rsidRPr="00B30375">
              <w:rPr>
                <w:rFonts w:ascii="Calibri" w:hAnsi="Calibri" w:cs="Calibri"/>
                <w:lang w:val="en-IN"/>
              </w:rPr>
              <w:t xml:space="preserve">Google Ads, Video Ads and Recommendation Platforms </w:t>
            </w:r>
          </w:p>
          <w:p w14:paraId="14842BA8" w14:textId="189B4A0C" w:rsidR="00B30375" w:rsidRPr="00B30375" w:rsidRDefault="00B30375" w:rsidP="00B30375">
            <w:pPr>
              <w:pStyle w:val="TableParagraph"/>
              <w:numPr>
                <w:ilvl w:val="0"/>
                <w:numId w:val="9"/>
              </w:numPr>
              <w:tabs>
                <w:tab w:val="left" w:pos="426"/>
              </w:tabs>
              <w:spacing w:before="53"/>
              <w:rPr>
                <w:rFonts w:ascii="Calibri" w:hAnsi="Calibri" w:cs="Calibri"/>
                <w:lang w:val="en-IN"/>
              </w:rPr>
            </w:pPr>
            <w:r w:rsidRPr="00B30375">
              <w:rPr>
                <w:rFonts w:ascii="Calibri" w:hAnsi="Calibri" w:cs="Calibri"/>
                <w:lang w:val="en-IN"/>
              </w:rPr>
              <w:t>AI</w:t>
            </w:r>
            <w:r w:rsidRPr="00B30375">
              <w:rPr>
                <w:rFonts w:ascii="Calibri" w:hAnsi="Calibri" w:cs="Calibri"/>
                <w:lang w:val="en-IN"/>
              </w:rPr>
              <w:noBreakHyphen/>
              <w:t xml:space="preserve">driven Engineering Tools and Chatbot Solutions </w:t>
            </w:r>
          </w:p>
          <w:p w14:paraId="5801891B" w14:textId="34FF0FEA" w:rsidR="00724D83" w:rsidRPr="00FF5B7A" w:rsidRDefault="00B30375" w:rsidP="005275BF">
            <w:pPr>
              <w:pStyle w:val="TableParagraph"/>
              <w:numPr>
                <w:ilvl w:val="0"/>
                <w:numId w:val="9"/>
              </w:numPr>
              <w:tabs>
                <w:tab w:val="left" w:pos="426"/>
              </w:tabs>
              <w:spacing w:before="53"/>
              <w:rPr>
                <w:rFonts w:ascii="Calibri" w:hAnsi="Calibri" w:cs="Calibri"/>
              </w:rPr>
            </w:pPr>
            <w:r w:rsidRPr="00B30375">
              <w:rPr>
                <w:rFonts w:ascii="Calibri" w:hAnsi="Calibri" w:cs="Calibri"/>
                <w:lang w:val="en-IN"/>
              </w:rPr>
              <w:t>Cloud</w:t>
            </w:r>
            <w:r w:rsidRPr="00B30375">
              <w:rPr>
                <w:rFonts w:ascii="Calibri" w:hAnsi="Calibri" w:cs="Calibri"/>
                <w:lang w:val="en-IN"/>
              </w:rPr>
              <w:noBreakHyphen/>
              <w:t>native, Serverless and Event</w:t>
            </w:r>
            <w:r w:rsidRPr="00B30375">
              <w:rPr>
                <w:rFonts w:ascii="Calibri" w:hAnsi="Calibri" w:cs="Calibri"/>
                <w:lang w:val="en-IN"/>
              </w:rPr>
              <w:noBreakHyphen/>
              <w:t>driven Applications</w:t>
            </w:r>
          </w:p>
        </w:tc>
      </w:tr>
      <w:tr w:rsidR="00724D83" w:rsidRPr="002A5779" w14:paraId="4A794438" w14:textId="77777777" w:rsidTr="001B0A34">
        <w:trPr>
          <w:trHeight w:val="509"/>
        </w:trPr>
        <w:tc>
          <w:tcPr>
            <w:tcW w:w="3906" w:type="dxa"/>
            <w:vAlign w:val="center"/>
          </w:tcPr>
          <w:p w14:paraId="6587D987" w14:textId="77777777" w:rsidR="00724D83" w:rsidRPr="00BF7EAF" w:rsidRDefault="00724D83" w:rsidP="001B0A34">
            <w:pPr>
              <w:pStyle w:val="TableParagraph"/>
              <w:spacing w:before="53"/>
              <w:ind w:left="144"/>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Key Expertise</w:t>
            </w:r>
          </w:p>
        </w:tc>
        <w:tc>
          <w:tcPr>
            <w:tcW w:w="6695" w:type="dxa"/>
            <w:vAlign w:val="center"/>
          </w:tcPr>
          <w:p w14:paraId="65136080" w14:textId="7F95CA9A" w:rsidR="006010F7" w:rsidRPr="006010F7" w:rsidRDefault="006010F7" w:rsidP="006010F7">
            <w:pPr>
              <w:pStyle w:val="TableParagraph"/>
              <w:numPr>
                <w:ilvl w:val="0"/>
                <w:numId w:val="10"/>
              </w:numPr>
              <w:tabs>
                <w:tab w:val="left" w:pos="426"/>
              </w:tabs>
              <w:spacing w:before="53" w:after="53"/>
              <w:rPr>
                <w:lang w:val="en-IN"/>
              </w:rPr>
            </w:pPr>
            <w:r w:rsidRPr="006010F7">
              <w:rPr>
                <w:lang w:val="en-IN"/>
              </w:rPr>
              <w:t>Multi</w:t>
            </w:r>
            <w:r w:rsidRPr="006010F7">
              <w:rPr>
                <w:lang w:val="en-IN"/>
              </w:rPr>
              <w:noBreakHyphen/>
              <w:t xml:space="preserve">Cloud Solution Architecture (AWS, GCP, Azure – basic) </w:t>
            </w:r>
          </w:p>
          <w:p w14:paraId="336A002B" w14:textId="308A745A" w:rsidR="006010F7" w:rsidRPr="006010F7" w:rsidRDefault="006010F7" w:rsidP="006010F7">
            <w:pPr>
              <w:pStyle w:val="TableParagraph"/>
              <w:numPr>
                <w:ilvl w:val="0"/>
                <w:numId w:val="10"/>
              </w:numPr>
              <w:tabs>
                <w:tab w:val="left" w:pos="426"/>
              </w:tabs>
              <w:spacing w:before="53" w:after="53"/>
              <w:rPr>
                <w:lang w:val="en-IN"/>
              </w:rPr>
            </w:pPr>
            <w:r w:rsidRPr="006010F7">
              <w:rPr>
                <w:lang w:val="en-IN"/>
              </w:rPr>
              <w:t xml:space="preserve">Principal Engineer and Enterprise Architecture Design </w:t>
            </w:r>
          </w:p>
          <w:p w14:paraId="04953A28" w14:textId="4A9E64A8" w:rsidR="006010F7" w:rsidRPr="006010F7" w:rsidRDefault="006010F7" w:rsidP="006010F7">
            <w:pPr>
              <w:pStyle w:val="TableParagraph"/>
              <w:numPr>
                <w:ilvl w:val="0"/>
                <w:numId w:val="10"/>
              </w:numPr>
              <w:tabs>
                <w:tab w:val="left" w:pos="426"/>
              </w:tabs>
              <w:spacing w:before="53" w:after="53"/>
              <w:rPr>
                <w:lang w:val="en-IN"/>
              </w:rPr>
            </w:pPr>
            <w:r w:rsidRPr="006010F7">
              <w:rPr>
                <w:lang w:val="en-IN"/>
              </w:rPr>
              <w:lastRenderedPageBreak/>
              <w:t>High</w:t>
            </w:r>
            <w:r w:rsidRPr="006010F7">
              <w:rPr>
                <w:lang w:val="en-IN"/>
              </w:rPr>
              <w:noBreakHyphen/>
              <w:t xml:space="preserve">Availability (99.99%) RESTful API Design using Python </w:t>
            </w:r>
          </w:p>
          <w:p w14:paraId="6BE4BD69" w14:textId="39885135" w:rsidR="006010F7" w:rsidRPr="006010F7" w:rsidRDefault="006010F7" w:rsidP="006010F7">
            <w:pPr>
              <w:pStyle w:val="TableParagraph"/>
              <w:numPr>
                <w:ilvl w:val="0"/>
                <w:numId w:val="10"/>
              </w:numPr>
              <w:tabs>
                <w:tab w:val="left" w:pos="426"/>
              </w:tabs>
              <w:spacing w:before="53" w:after="53"/>
              <w:rPr>
                <w:lang w:val="en-IN"/>
              </w:rPr>
            </w:pPr>
            <w:r w:rsidRPr="006010F7">
              <w:rPr>
                <w:lang w:val="en-IN"/>
              </w:rPr>
              <w:t>Serverless and Event</w:t>
            </w:r>
            <w:r w:rsidRPr="006010F7">
              <w:rPr>
                <w:lang w:val="en-IN"/>
              </w:rPr>
              <w:noBreakHyphen/>
              <w:t xml:space="preserve">Driven Architecture on AWS and GCP </w:t>
            </w:r>
          </w:p>
          <w:p w14:paraId="41435DC8" w14:textId="3DA01F5E" w:rsidR="006010F7" w:rsidRPr="006010F7" w:rsidRDefault="006010F7" w:rsidP="006010F7">
            <w:pPr>
              <w:pStyle w:val="TableParagraph"/>
              <w:numPr>
                <w:ilvl w:val="0"/>
                <w:numId w:val="10"/>
              </w:numPr>
              <w:tabs>
                <w:tab w:val="left" w:pos="426"/>
              </w:tabs>
              <w:spacing w:before="53" w:after="53"/>
              <w:rPr>
                <w:lang w:val="en-IN"/>
              </w:rPr>
            </w:pPr>
            <w:r w:rsidRPr="006010F7">
              <w:rPr>
                <w:lang w:val="en-IN"/>
              </w:rPr>
              <w:t xml:space="preserve">Infrastructure Automation using Python, YAML and </w:t>
            </w:r>
            <w:proofErr w:type="spellStart"/>
            <w:r w:rsidRPr="006010F7">
              <w:rPr>
                <w:lang w:val="en-IN"/>
              </w:rPr>
              <w:t>IaC</w:t>
            </w:r>
            <w:proofErr w:type="spellEnd"/>
            <w:r w:rsidRPr="006010F7">
              <w:rPr>
                <w:lang w:val="en-IN"/>
              </w:rPr>
              <w:t xml:space="preserve"> patterns </w:t>
            </w:r>
          </w:p>
          <w:p w14:paraId="50718637" w14:textId="42E02D11" w:rsidR="006010F7" w:rsidRPr="006010F7" w:rsidRDefault="006010F7" w:rsidP="006010F7">
            <w:pPr>
              <w:pStyle w:val="TableParagraph"/>
              <w:numPr>
                <w:ilvl w:val="0"/>
                <w:numId w:val="10"/>
              </w:numPr>
              <w:tabs>
                <w:tab w:val="left" w:pos="426"/>
              </w:tabs>
              <w:spacing w:before="53" w:after="53"/>
              <w:rPr>
                <w:lang w:val="en-IN"/>
              </w:rPr>
            </w:pPr>
            <w:r w:rsidRPr="006010F7">
              <w:rPr>
                <w:lang w:val="en-IN"/>
              </w:rPr>
              <w:t xml:space="preserve">Cloud Billing, Data Pipelines and Usage Analytics </w:t>
            </w:r>
          </w:p>
          <w:p w14:paraId="2E36CD8A" w14:textId="2D2DCFCD" w:rsidR="006010F7" w:rsidRPr="006010F7" w:rsidRDefault="006010F7" w:rsidP="006010F7">
            <w:pPr>
              <w:pStyle w:val="TableParagraph"/>
              <w:numPr>
                <w:ilvl w:val="0"/>
                <w:numId w:val="10"/>
              </w:numPr>
              <w:tabs>
                <w:tab w:val="left" w:pos="426"/>
              </w:tabs>
              <w:spacing w:before="53" w:after="53"/>
              <w:rPr>
                <w:lang w:val="en-IN"/>
              </w:rPr>
            </w:pPr>
            <w:r w:rsidRPr="006010F7">
              <w:rPr>
                <w:lang w:val="en-IN"/>
              </w:rPr>
              <w:t>AI</w:t>
            </w:r>
            <w:r w:rsidRPr="006010F7">
              <w:rPr>
                <w:lang w:val="en-IN"/>
              </w:rPr>
              <w:noBreakHyphen/>
              <w:t xml:space="preserve">based Workflow Automation, MCP Tools and ADK Agents </w:t>
            </w:r>
          </w:p>
          <w:p w14:paraId="0777EDA5" w14:textId="5189B128" w:rsidR="006010F7" w:rsidRPr="006010F7" w:rsidRDefault="006010F7" w:rsidP="006010F7">
            <w:pPr>
              <w:pStyle w:val="TableParagraph"/>
              <w:numPr>
                <w:ilvl w:val="0"/>
                <w:numId w:val="10"/>
              </w:numPr>
              <w:tabs>
                <w:tab w:val="left" w:pos="426"/>
              </w:tabs>
              <w:spacing w:before="53" w:after="53"/>
              <w:rPr>
                <w:lang w:val="en-IN"/>
              </w:rPr>
            </w:pPr>
            <w:r w:rsidRPr="006010F7">
              <w:rPr>
                <w:lang w:val="en-IN"/>
              </w:rPr>
              <w:t>Security, IAM, Networking, Governance and Compliance</w:t>
            </w:r>
          </w:p>
          <w:p w14:paraId="27B0F37A" w14:textId="46FCA359" w:rsidR="00724D83" w:rsidRPr="002A5779" w:rsidRDefault="00724D83" w:rsidP="0046094E">
            <w:pPr>
              <w:pStyle w:val="TableParagraph"/>
              <w:tabs>
                <w:tab w:val="left" w:pos="426"/>
              </w:tabs>
              <w:spacing w:before="53" w:after="53"/>
              <w:ind w:left="158"/>
              <w:rPr>
                <w:rFonts w:ascii="ES Klarheit Grotesk" w:hAnsi="ES Klarheit Grotesk" w:cs="Calibri Light"/>
                <w:color w:val="606060" w:themeColor="background2" w:themeShade="80"/>
              </w:rPr>
            </w:pPr>
          </w:p>
        </w:tc>
      </w:tr>
      <w:tr w:rsidR="00724D83" w:rsidRPr="002A5779" w14:paraId="6388DD6F" w14:textId="77777777" w:rsidTr="001B0A34">
        <w:trPr>
          <w:trHeight w:val="509"/>
        </w:trPr>
        <w:tc>
          <w:tcPr>
            <w:tcW w:w="3906" w:type="dxa"/>
            <w:vAlign w:val="center"/>
          </w:tcPr>
          <w:p w14:paraId="293AFB53" w14:textId="77777777" w:rsidR="00724D83" w:rsidRPr="00BF7EAF" w:rsidRDefault="00724D83" w:rsidP="001B0A34">
            <w:pPr>
              <w:pStyle w:val="TableParagraph"/>
              <w:spacing w:before="53"/>
              <w:ind w:left="144"/>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lastRenderedPageBreak/>
              <w:t>Collaboration, Planning and Productivity Tools Experience</w:t>
            </w:r>
          </w:p>
        </w:tc>
        <w:tc>
          <w:tcPr>
            <w:tcW w:w="6695" w:type="dxa"/>
            <w:vAlign w:val="center"/>
          </w:tcPr>
          <w:p w14:paraId="35B85818" w14:textId="28B90B5B" w:rsidR="00685A07" w:rsidRPr="00685A07" w:rsidRDefault="00685A07" w:rsidP="00685A07">
            <w:pPr>
              <w:pStyle w:val="TableParagraph"/>
              <w:numPr>
                <w:ilvl w:val="0"/>
                <w:numId w:val="11"/>
              </w:numPr>
              <w:tabs>
                <w:tab w:val="left" w:pos="426"/>
              </w:tabs>
              <w:spacing w:before="53" w:after="53"/>
              <w:rPr>
                <w:lang w:val="en-IN"/>
              </w:rPr>
            </w:pPr>
            <w:r w:rsidRPr="00685A07">
              <w:rPr>
                <w:lang w:val="en-IN"/>
              </w:rPr>
              <w:t xml:space="preserve">Agile Planning and Tracking using JIRA </w:t>
            </w:r>
          </w:p>
          <w:p w14:paraId="7C185B92" w14:textId="5DF568A4" w:rsidR="00685A07" w:rsidRPr="00685A07" w:rsidRDefault="00685A07" w:rsidP="00685A07">
            <w:pPr>
              <w:pStyle w:val="TableParagraph"/>
              <w:numPr>
                <w:ilvl w:val="0"/>
                <w:numId w:val="11"/>
              </w:numPr>
              <w:tabs>
                <w:tab w:val="left" w:pos="426"/>
              </w:tabs>
              <w:spacing w:before="53" w:after="53"/>
              <w:rPr>
                <w:lang w:val="en-IN"/>
              </w:rPr>
            </w:pPr>
            <w:r w:rsidRPr="00685A07">
              <w:rPr>
                <w:lang w:val="en-IN"/>
              </w:rPr>
              <w:t xml:space="preserve">Source Control and Code Collaboration using Git, GitHub and Gerrit </w:t>
            </w:r>
          </w:p>
          <w:p w14:paraId="4D7DDB7C" w14:textId="2ABC3977" w:rsidR="00685A07" w:rsidRPr="00685A07" w:rsidRDefault="00685A07" w:rsidP="00685A07">
            <w:pPr>
              <w:pStyle w:val="TableParagraph"/>
              <w:numPr>
                <w:ilvl w:val="0"/>
                <w:numId w:val="11"/>
              </w:numPr>
              <w:tabs>
                <w:tab w:val="left" w:pos="426"/>
              </w:tabs>
              <w:spacing w:before="53" w:after="53"/>
              <w:rPr>
                <w:lang w:val="en-IN"/>
              </w:rPr>
            </w:pPr>
            <w:r w:rsidRPr="00685A07">
              <w:rPr>
                <w:lang w:val="en-IN"/>
              </w:rPr>
              <w:t xml:space="preserve">CI/CD and Automation using Jenkins, GitHub Actions, </w:t>
            </w:r>
            <w:proofErr w:type="spellStart"/>
            <w:r w:rsidRPr="00685A07">
              <w:rPr>
                <w:lang w:val="en-IN"/>
              </w:rPr>
              <w:t>CodeBuild</w:t>
            </w:r>
            <w:proofErr w:type="spellEnd"/>
            <w:r w:rsidRPr="00685A07">
              <w:rPr>
                <w:lang w:val="en-IN"/>
              </w:rPr>
              <w:t xml:space="preserve"> and </w:t>
            </w:r>
            <w:proofErr w:type="spellStart"/>
            <w:r w:rsidRPr="00685A07">
              <w:rPr>
                <w:lang w:val="en-IN"/>
              </w:rPr>
              <w:t>CodeDeploy</w:t>
            </w:r>
            <w:proofErr w:type="spellEnd"/>
            <w:r w:rsidRPr="00685A07">
              <w:rPr>
                <w:lang w:val="en-IN"/>
              </w:rPr>
              <w:t xml:space="preserve"> </w:t>
            </w:r>
          </w:p>
          <w:p w14:paraId="705A102A" w14:textId="11F55490" w:rsidR="00685A07" w:rsidRPr="00685A07" w:rsidRDefault="00685A07" w:rsidP="00685A07">
            <w:pPr>
              <w:pStyle w:val="TableParagraph"/>
              <w:numPr>
                <w:ilvl w:val="0"/>
                <w:numId w:val="11"/>
              </w:numPr>
              <w:tabs>
                <w:tab w:val="left" w:pos="426"/>
              </w:tabs>
              <w:spacing w:before="53" w:after="53"/>
              <w:rPr>
                <w:lang w:val="en-IN"/>
              </w:rPr>
            </w:pPr>
            <w:r w:rsidRPr="00685A07">
              <w:rPr>
                <w:lang w:val="en-IN"/>
              </w:rPr>
              <w:t xml:space="preserve">Documentation and Knowledge Management using Confluence </w:t>
            </w:r>
          </w:p>
          <w:p w14:paraId="4A2B1F95" w14:textId="0BB9D2FC" w:rsidR="00685A07" w:rsidRPr="00685A07" w:rsidRDefault="00685A07" w:rsidP="00685A07">
            <w:pPr>
              <w:pStyle w:val="TableParagraph"/>
              <w:numPr>
                <w:ilvl w:val="0"/>
                <w:numId w:val="11"/>
              </w:numPr>
              <w:tabs>
                <w:tab w:val="left" w:pos="426"/>
              </w:tabs>
              <w:spacing w:before="53" w:after="53"/>
              <w:rPr>
                <w:lang w:val="en-IN"/>
              </w:rPr>
            </w:pPr>
            <w:r w:rsidRPr="00685A07">
              <w:rPr>
                <w:lang w:val="en-IN"/>
              </w:rPr>
              <w:t xml:space="preserve">Cloud Operations, Monitoring and Logging using AWS and GCP Consoles </w:t>
            </w:r>
          </w:p>
          <w:p w14:paraId="73676893" w14:textId="72DFC9A3" w:rsidR="00685A07" w:rsidRPr="00685A07" w:rsidRDefault="00685A07" w:rsidP="00685A07">
            <w:pPr>
              <w:pStyle w:val="TableParagraph"/>
              <w:numPr>
                <w:ilvl w:val="0"/>
                <w:numId w:val="11"/>
              </w:numPr>
              <w:tabs>
                <w:tab w:val="left" w:pos="426"/>
              </w:tabs>
              <w:spacing w:before="53" w:after="53"/>
              <w:rPr>
                <w:lang w:val="en-IN"/>
              </w:rPr>
            </w:pPr>
            <w:r w:rsidRPr="00685A07">
              <w:rPr>
                <w:lang w:val="en-IN"/>
              </w:rPr>
              <w:t>Cross</w:t>
            </w:r>
            <w:r w:rsidRPr="00685A07">
              <w:rPr>
                <w:lang w:val="en-IN"/>
              </w:rPr>
              <w:noBreakHyphen/>
              <w:t>functional collaboration with product, security and platform teams</w:t>
            </w:r>
          </w:p>
          <w:p w14:paraId="56C876F8" w14:textId="1C564C43" w:rsidR="00724D83" w:rsidRPr="002A5779" w:rsidRDefault="00724D83" w:rsidP="0046094E">
            <w:pPr>
              <w:pStyle w:val="TableParagraph"/>
              <w:tabs>
                <w:tab w:val="left" w:pos="426"/>
              </w:tabs>
              <w:spacing w:before="53" w:after="53"/>
              <w:ind w:left="158"/>
              <w:rPr>
                <w:rFonts w:ascii="ES Klarheit Grotesk" w:hAnsi="ES Klarheit Grotesk" w:cs="Calibri Light"/>
                <w:color w:val="606060" w:themeColor="background2" w:themeShade="80"/>
              </w:rPr>
            </w:pPr>
          </w:p>
        </w:tc>
      </w:tr>
      <w:tr w:rsidR="00724D83" w:rsidRPr="002A5779" w14:paraId="5E76911A" w14:textId="77777777" w:rsidTr="001B0A34">
        <w:trPr>
          <w:trHeight w:val="509"/>
        </w:trPr>
        <w:tc>
          <w:tcPr>
            <w:tcW w:w="3906" w:type="dxa"/>
            <w:vAlign w:val="center"/>
          </w:tcPr>
          <w:p w14:paraId="14A3E742" w14:textId="0C353AC9" w:rsidR="00724D83" w:rsidRPr="00BF7EAF" w:rsidRDefault="00724D83" w:rsidP="001B0A34">
            <w:pPr>
              <w:pStyle w:val="TableParagraph"/>
              <w:spacing w:before="53"/>
              <w:ind w:left="144"/>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Programming Languages Familiarity</w:t>
            </w:r>
          </w:p>
        </w:tc>
        <w:tc>
          <w:tcPr>
            <w:tcW w:w="6695" w:type="dxa"/>
            <w:vAlign w:val="center"/>
          </w:tcPr>
          <w:p w14:paraId="59F7767B" w14:textId="1A698ED6" w:rsidR="000B4414" w:rsidRPr="00142C1C" w:rsidRDefault="00142C1C" w:rsidP="00142C1C">
            <w:pPr>
              <w:pStyle w:val="TableParagraph"/>
              <w:numPr>
                <w:ilvl w:val="0"/>
                <w:numId w:val="14"/>
              </w:numPr>
              <w:tabs>
                <w:tab w:val="left" w:pos="426"/>
              </w:tabs>
              <w:spacing w:before="53"/>
              <w:rPr>
                <w:rFonts w:ascii="Calibri" w:hAnsi="Calibri" w:cs="Calibri"/>
                <w:bCs/>
                <w:lang w:val="en-IN"/>
              </w:rPr>
            </w:pPr>
            <w:r w:rsidRPr="00142C1C">
              <w:rPr>
                <w:rFonts w:ascii="Calibri" w:hAnsi="Calibri" w:cs="Calibri"/>
                <w:bCs/>
              </w:rPr>
              <w:t>Programming Languages:</w:t>
            </w:r>
            <w:r w:rsidRPr="00142C1C">
              <w:rPr>
                <w:rFonts w:ascii="Calibri" w:hAnsi="Calibri" w:cs="Calibri"/>
                <w:bCs/>
                <w:lang w:val="en-IN"/>
              </w:rPr>
              <w:t xml:space="preserve"> </w:t>
            </w:r>
            <w:r w:rsidR="000B4414" w:rsidRPr="000B4414">
              <w:rPr>
                <w:rFonts w:ascii="Calibri" w:hAnsi="Calibri" w:cs="Calibri"/>
                <w:bCs/>
                <w:lang w:val="en-IN"/>
              </w:rPr>
              <w:t xml:space="preserve">Python (Advanced) </w:t>
            </w:r>
          </w:p>
          <w:p w14:paraId="3397922D" w14:textId="77777777" w:rsidR="00142C1C" w:rsidRPr="00142C1C" w:rsidRDefault="00142C1C" w:rsidP="00142C1C">
            <w:pPr>
              <w:pStyle w:val="ListParagraph"/>
              <w:numPr>
                <w:ilvl w:val="0"/>
                <w:numId w:val="14"/>
              </w:numPr>
              <w:tabs>
                <w:tab w:val="left" w:pos="360"/>
              </w:tabs>
              <w:autoSpaceDE w:val="0"/>
              <w:autoSpaceDN w:val="0"/>
              <w:adjustRightInd w:val="0"/>
              <w:spacing w:before="60" w:after="60"/>
              <w:rPr>
                <w:rFonts w:ascii="Calibri" w:hAnsi="Calibri" w:cs="Calibri"/>
                <w:bCs/>
                <w:color w:val="000000"/>
                <w:sz w:val="22"/>
                <w:szCs w:val="22"/>
              </w:rPr>
            </w:pPr>
            <w:r w:rsidRPr="00142C1C">
              <w:rPr>
                <w:rFonts w:ascii="Calibri" w:hAnsi="Calibri" w:cs="Calibri"/>
                <w:bCs/>
                <w:color w:val="000000"/>
                <w:sz w:val="22"/>
                <w:szCs w:val="22"/>
              </w:rPr>
              <w:t>IDE Tools: Visual Studio</w:t>
            </w:r>
          </w:p>
          <w:p w14:paraId="58CF9273" w14:textId="77777777" w:rsidR="00142C1C" w:rsidRPr="00142C1C" w:rsidRDefault="00142C1C" w:rsidP="00142C1C">
            <w:pPr>
              <w:pStyle w:val="ListParagraph"/>
              <w:numPr>
                <w:ilvl w:val="0"/>
                <w:numId w:val="14"/>
              </w:numPr>
              <w:tabs>
                <w:tab w:val="left" w:pos="360"/>
              </w:tabs>
              <w:autoSpaceDE w:val="0"/>
              <w:autoSpaceDN w:val="0"/>
              <w:adjustRightInd w:val="0"/>
              <w:spacing w:before="60" w:after="60"/>
              <w:rPr>
                <w:rFonts w:ascii="Calibri" w:hAnsi="Calibri" w:cs="Calibri"/>
                <w:bCs/>
                <w:color w:val="000000"/>
                <w:sz w:val="22"/>
                <w:szCs w:val="22"/>
              </w:rPr>
            </w:pPr>
            <w:r w:rsidRPr="00142C1C">
              <w:rPr>
                <w:rFonts w:ascii="Calibri" w:hAnsi="Calibri" w:cs="Calibri"/>
                <w:bCs/>
                <w:color w:val="000000"/>
                <w:sz w:val="22"/>
                <w:szCs w:val="22"/>
                <w:lang w:val="en-US"/>
              </w:rPr>
              <w:t>Framework: Python Flask Framework</w:t>
            </w:r>
          </w:p>
          <w:p w14:paraId="2E323845" w14:textId="77777777" w:rsidR="00142C1C" w:rsidRPr="00142C1C" w:rsidRDefault="00142C1C" w:rsidP="00142C1C">
            <w:pPr>
              <w:pStyle w:val="ListParagraph"/>
              <w:numPr>
                <w:ilvl w:val="0"/>
                <w:numId w:val="14"/>
              </w:numPr>
              <w:tabs>
                <w:tab w:val="left" w:pos="360"/>
              </w:tabs>
              <w:autoSpaceDE w:val="0"/>
              <w:autoSpaceDN w:val="0"/>
              <w:adjustRightInd w:val="0"/>
              <w:spacing w:before="60" w:after="60"/>
              <w:rPr>
                <w:rFonts w:ascii="Calibri" w:hAnsi="Calibri" w:cs="Calibri"/>
                <w:bCs/>
                <w:color w:val="000000"/>
                <w:sz w:val="22"/>
                <w:szCs w:val="22"/>
              </w:rPr>
            </w:pPr>
            <w:r w:rsidRPr="00142C1C">
              <w:rPr>
                <w:rFonts w:ascii="Calibri" w:hAnsi="Calibri" w:cs="Calibri"/>
                <w:bCs/>
                <w:color w:val="000000"/>
                <w:sz w:val="22"/>
                <w:szCs w:val="22"/>
              </w:rPr>
              <w:t xml:space="preserve">Databases: DynamoDB, Azure Data Factory, </w:t>
            </w:r>
            <w:proofErr w:type="spellStart"/>
            <w:r w:rsidRPr="00142C1C">
              <w:rPr>
                <w:rFonts w:ascii="Calibri" w:hAnsi="Calibri" w:cs="Calibri"/>
                <w:bCs/>
                <w:color w:val="000000"/>
                <w:sz w:val="22"/>
                <w:szCs w:val="22"/>
              </w:rPr>
              <w:t>BigQuery</w:t>
            </w:r>
            <w:proofErr w:type="spellEnd"/>
            <w:r w:rsidRPr="00142C1C">
              <w:rPr>
                <w:rFonts w:ascii="Calibri" w:hAnsi="Calibri" w:cs="Calibri"/>
                <w:bCs/>
                <w:color w:val="000000"/>
                <w:sz w:val="22"/>
                <w:szCs w:val="22"/>
              </w:rPr>
              <w:t>, SQL</w:t>
            </w:r>
          </w:p>
          <w:p w14:paraId="57A57785" w14:textId="77777777" w:rsidR="00142C1C" w:rsidRPr="00142C1C" w:rsidRDefault="00142C1C" w:rsidP="00142C1C">
            <w:pPr>
              <w:pStyle w:val="ListParagraph"/>
              <w:numPr>
                <w:ilvl w:val="0"/>
                <w:numId w:val="14"/>
              </w:numPr>
              <w:tabs>
                <w:tab w:val="left" w:pos="360"/>
              </w:tabs>
              <w:autoSpaceDE w:val="0"/>
              <w:autoSpaceDN w:val="0"/>
              <w:adjustRightInd w:val="0"/>
              <w:spacing w:before="60" w:after="60"/>
              <w:rPr>
                <w:rFonts w:ascii="Calibri" w:hAnsi="Calibri" w:cs="Calibri"/>
                <w:bCs/>
                <w:color w:val="000000"/>
                <w:sz w:val="22"/>
                <w:szCs w:val="22"/>
              </w:rPr>
            </w:pPr>
            <w:r w:rsidRPr="00142C1C">
              <w:rPr>
                <w:rFonts w:ascii="Calibri" w:hAnsi="Calibri" w:cs="Calibri"/>
                <w:bCs/>
                <w:color w:val="000000"/>
                <w:sz w:val="22"/>
                <w:szCs w:val="22"/>
              </w:rPr>
              <w:t xml:space="preserve">Frontend Skills: JSON, YAML </w:t>
            </w:r>
          </w:p>
          <w:p w14:paraId="01E71BF6" w14:textId="77777777" w:rsidR="00142C1C" w:rsidRPr="00142C1C" w:rsidRDefault="00142C1C" w:rsidP="00142C1C">
            <w:pPr>
              <w:pStyle w:val="ListParagraph"/>
              <w:numPr>
                <w:ilvl w:val="0"/>
                <w:numId w:val="14"/>
              </w:numPr>
              <w:tabs>
                <w:tab w:val="left" w:pos="360"/>
              </w:tabs>
              <w:autoSpaceDE w:val="0"/>
              <w:autoSpaceDN w:val="0"/>
              <w:adjustRightInd w:val="0"/>
              <w:spacing w:before="60" w:after="60"/>
              <w:rPr>
                <w:rFonts w:ascii="Calibri" w:hAnsi="Calibri" w:cs="Calibri"/>
                <w:bCs/>
                <w:color w:val="000000"/>
                <w:sz w:val="22"/>
                <w:szCs w:val="22"/>
              </w:rPr>
            </w:pPr>
            <w:r w:rsidRPr="00142C1C">
              <w:rPr>
                <w:rFonts w:ascii="Calibri" w:hAnsi="Calibri" w:cs="Calibri"/>
                <w:bCs/>
                <w:color w:val="000000"/>
                <w:sz w:val="22"/>
                <w:szCs w:val="22"/>
              </w:rPr>
              <w:t xml:space="preserve">Testing: </w:t>
            </w:r>
            <w:proofErr w:type="spellStart"/>
            <w:r w:rsidRPr="00142C1C">
              <w:rPr>
                <w:rFonts w:ascii="Calibri" w:hAnsi="Calibri" w:cs="Calibri"/>
                <w:bCs/>
                <w:color w:val="000000"/>
                <w:sz w:val="22"/>
                <w:szCs w:val="22"/>
              </w:rPr>
              <w:t>PyTest</w:t>
            </w:r>
            <w:proofErr w:type="spellEnd"/>
            <w:r w:rsidRPr="00142C1C">
              <w:rPr>
                <w:rFonts w:ascii="Calibri" w:hAnsi="Calibri" w:cs="Calibri"/>
                <w:bCs/>
                <w:color w:val="000000"/>
                <w:sz w:val="22"/>
                <w:szCs w:val="22"/>
              </w:rPr>
              <w:t>, Unit Test</w:t>
            </w:r>
          </w:p>
          <w:p w14:paraId="1A285C66" w14:textId="77777777" w:rsidR="00142C1C" w:rsidRPr="00142C1C" w:rsidRDefault="00142C1C" w:rsidP="00142C1C">
            <w:pPr>
              <w:pStyle w:val="ListParagraph"/>
              <w:numPr>
                <w:ilvl w:val="0"/>
                <w:numId w:val="14"/>
              </w:numPr>
              <w:tabs>
                <w:tab w:val="left" w:pos="360"/>
              </w:tabs>
              <w:autoSpaceDE w:val="0"/>
              <w:autoSpaceDN w:val="0"/>
              <w:adjustRightInd w:val="0"/>
              <w:spacing w:before="60" w:after="60"/>
              <w:rPr>
                <w:rFonts w:ascii="Calibri" w:hAnsi="Calibri" w:cs="Calibri"/>
                <w:bCs/>
                <w:color w:val="000000"/>
                <w:sz w:val="22"/>
                <w:szCs w:val="22"/>
              </w:rPr>
            </w:pPr>
            <w:r w:rsidRPr="00142C1C">
              <w:rPr>
                <w:rFonts w:ascii="Calibri" w:hAnsi="Calibri" w:cs="Calibri"/>
                <w:bCs/>
                <w:color w:val="000000"/>
                <w:sz w:val="22"/>
                <w:szCs w:val="22"/>
              </w:rPr>
              <w:t>Others: API Integration</w:t>
            </w:r>
          </w:p>
          <w:p w14:paraId="031247B0" w14:textId="77777777" w:rsidR="00724D83" w:rsidRPr="001C4B91" w:rsidRDefault="00142C1C" w:rsidP="001C4B91">
            <w:pPr>
              <w:pStyle w:val="TableParagraph"/>
              <w:numPr>
                <w:ilvl w:val="0"/>
                <w:numId w:val="14"/>
              </w:numPr>
              <w:tabs>
                <w:tab w:val="left" w:pos="426"/>
              </w:tabs>
              <w:spacing w:before="53"/>
              <w:rPr>
                <w:rFonts w:ascii="ES Klarheit Grotesk" w:hAnsi="ES Klarheit Grotesk" w:cs="Calibri Light"/>
                <w:color w:val="606060" w:themeColor="background2" w:themeShade="80"/>
                <w:lang w:val="pt-BR"/>
              </w:rPr>
            </w:pPr>
            <w:r w:rsidRPr="00142C1C">
              <w:rPr>
                <w:rFonts w:ascii="Calibri" w:hAnsi="Calibri" w:cs="Calibri"/>
                <w:bCs/>
                <w:color w:val="000000"/>
                <w:lang w:val="en-GB"/>
              </w:rPr>
              <w:t>Tools: Jenkins, GIT</w:t>
            </w:r>
          </w:p>
          <w:p w14:paraId="40D1DF9B" w14:textId="77777777" w:rsidR="001C4B91" w:rsidRPr="001C4B91" w:rsidRDefault="001C4B91" w:rsidP="001C4B91">
            <w:pPr>
              <w:pStyle w:val="TableParagraph"/>
              <w:numPr>
                <w:ilvl w:val="0"/>
                <w:numId w:val="14"/>
              </w:numPr>
              <w:tabs>
                <w:tab w:val="left" w:pos="426"/>
              </w:tabs>
              <w:spacing w:before="53"/>
              <w:rPr>
                <w:rFonts w:ascii="ES Klarheit Grotesk" w:hAnsi="ES Klarheit Grotesk" w:cs="Calibri Light"/>
                <w:color w:val="606060" w:themeColor="background2" w:themeShade="80"/>
                <w:lang w:val="pt-BR"/>
              </w:rPr>
            </w:pPr>
            <w:r w:rsidRPr="005275BF">
              <w:rPr>
                <w:rFonts w:ascii="Calibri" w:hAnsi="Calibri" w:cs="Calibri"/>
                <w:lang w:val="en-GB"/>
              </w:rPr>
              <w:t>AI IDEs: </w:t>
            </w:r>
            <w:proofErr w:type="spellStart"/>
            <w:r w:rsidRPr="005275BF">
              <w:rPr>
                <w:rFonts w:ascii="Calibri" w:hAnsi="Calibri" w:cs="Calibri"/>
                <w:lang w:val="en-GB"/>
              </w:rPr>
              <w:t>Github</w:t>
            </w:r>
            <w:proofErr w:type="spellEnd"/>
            <w:r w:rsidRPr="005275BF">
              <w:rPr>
                <w:rFonts w:ascii="Calibri" w:hAnsi="Calibri" w:cs="Calibri"/>
                <w:lang w:val="en-GB"/>
              </w:rPr>
              <w:t> copilot</w:t>
            </w:r>
            <w:r>
              <w:rPr>
                <w:rFonts w:ascii="Calibri" w:hAnsi="Calibri" w:cs="Calibri"/>
                <w:lang w:val="en-GB"/>
              </w:rPr>
              <w:t xml:space="preserve">, </w:t>
            </w:r>
            <w:r w:rsidRPr="005275BF">
              <w:rPr>
                <w:rFonts w:ascii="Calibri" w:hAnsi="Calibri" w:cs="Calibri"/>
                <w:lang w:val="en-GB"/>
              </w:rPr>
              <w:t>Gemini CLI </w:t>
            </w:r>
          </w:p>
          <w:p w14:paraId="3F38F771" w14:textId="77777777" w:rsidR="001C4B91" w:rsidRPr="001C4B91" w:rsidRDefault="001C4B91" w:rsidP="001C4B91">
            <w:pPr>
              <w:pStyle w:val="TableParagraph"/>
              <w:numPr>
                <w:ilvl w:val="0"/>
                <w:numId w:val="14"/>
              </w:numPr>
              <w:tabs>
                <w:tab w:val="left" w:pos="426"/>
              </w:tabs>
              <w:spacing w:before="53"/>
              <w:rPr>
                <w:rFonts w:ascii="ES Klarheit Grotesk" w:hAnsi="ES Klarheit Grotesk" w:cs="Calibri Light"/>
                <w:color w:val="606060" w:themeColor="background2" w:themeShade="80"/>
                <w:lang w:val="pt-BR"/>
              </w:rPr>
            </w:pPr>
            <w:r w:rsidRPr="005275BF">
              <w:rPr>
                <w:rFonts w:ascii="Calibri" w:hAnsi="Calibri" w:cs="Calibri"/>
                <w:lang w:val="en-GB"/>
              </w:rPr>
              <w:t>AI models: Gemini</w:t>
            </w:r>
            <w:r>
              <w:rPr>
                <w:rFonts w:ascii="Calibri" w:hAnsi="Calibri" w:cs="Calibri"/>
                <w:lang w:val="en-GB"/>
              </w:rPr>
              <w:t>,</w:t>
            </w:r>
            <w:r w:rsidRPr="005275BF">
              <w:rPr>
                <w:rFonts w:ascii="Calibri" w:hAnsi="Calibri" w:cs="Calibri"/>
                <w:lang w:val="en-GB"/>
              </w:rPr>
              <w:t> </w:t>
            </w:r>
            <w:proofErr w:type="spellStart"/>
            <w:r w:rsidRPr="005275BF">
              <w:rPr>
                <w:rFonts w:ascii="Calibri" w:hAnsi="Calibri" w:cs="Calibri"/>
                <w:lang w:val="en-GB"/>
              </w:rPr>
              <w:t>Openai</w:t>
            </w:r>
            <w:proofErr w:type="spellEnd"/>
            <w:r w:rsidRPr="005275BF">
              <w:rPr>
                <w:rFonts w:ascii="Calibri" w:hAnsi="Calibri" w:cs="Calibri"/>
                <w:lang w:val="en-GB"/>
              </w:rPr>
              <w:t> </w:t>
            </w:r>
          </w:p>
          <w:p w14:paraId="6EEB9315" w14:textId="089109FE" w:rsidR="001C4B91" w:rsidRPr="002A5779" w:rsidRDefault="001C4B91" w:rsidP="001C4B91">
            <w:pPr>
              <w:pStyle w:val="TableParagraph"/>
              <w:numPr>
                <w:ilvl w:val="0"/>
                <w:numId w:val="14"/>
              </w:numPr>
              <w:tabs>
                <w:tab w:val="left" w:pos="426"/>
              </w:tabs>
              <w:spacing w:before="53"/>
              <w:rPr>
                <w:rFonts w:ascii="ES Klarheit Grotesk" w:hAnsi="ES Klarheit Grotesk" w:cs="Calibri Light"/>
                <w:color w:val="606060" w:themeColor="background2" w:themeShade="80"/>
                <w:lang w:val="pt-BR"/>
              </w:rPr>
            </w:pPr>
            <w:r w:rsidRPr="005275BF">
              <w:rPr>
                <w:rFonts w:ascii="Calibri" w:hAnsi="Calibri" w:cs="Calibri"/>
                <w:lang w:val="en-GB"/>
              </w:rPr>
              <w:t>AI Frameworks: ADK</w:t>
            </w:r>
          </w:p>
        </w:tc>
      </w:tr>
    </w:tbl>
    <w:p w14:paraId="2A5A7925" w14:textId="77777777" w:rsidR="000100D1" w:rsidRDefault="000100D1" w:rsidP="00724D83">
      <w:pPr>
        <w:pStyle w:val="Title"/>
        <w:rPr>
          <w:rFonts w:ascii="ES Klarheit Grotesk" w:hAnsi="ES Klarheit Grotesk"/>
          <w:color w:val="606060" w:themeColor="background2" w:themeShade="80"/>
          <w:lang w:val="pt-BR"/>
        </w:rPr>
      </w:pPr>
      <w:r>
        <w:rPr>
          <w:rFonts w:ascii="ES Klarheit Grotesk" w:hAnsi="ES Klarheit Grotesk"/>
          <w:color w:val="606060" w:themeColor="background2" w:themeShade="80"/>
          <w:lang w:val="pt-BR"/>
        </w:rPr>
        <w:t xml:space="preserve"> </w:t>
      </w:r>
    </w:p>
    <w:p w14:paraId="6740B95C" w14:textId="69EFD017" w:rsidR="00175B2F" w:rsidRDefault="000100D1" w:rsidP="00652D15">
      <w:pPr>
        <w:spacing w:before="11" w:after="240"/>
        <w:ind w:left="90"/>
        <w:rPr>
          <w:rFonts w:ascii="ES Klarheit Grotesk" w:hAnsi="ES Klarheit Grotesk"/>
          <w:b/>
          <w:color w:val="606060" w:themeColor="background2" w:themeShade="80"/>
          <w:sz w:val="28"/>
          <w:szCs w:val="14"/>
        </w:rPr>
      </w:pPr>
      <w:r>
        <w:rPr>
          <w:rFonts w:ascii="ES Klarheit Grotesk" w:hAnsi="ES Klarheit Grotesk"/>
          <w:b/>
          <w:color w:val="606060" w:themeColor="background2" w:themeShade="80"/>
          <w:sz w:val="28"/>
          <w:szCs w:val="14"/>
        </w:rPr>
        <w:t>K</w:t>
      </w:r>
      <w:r w:rsidR="00724D83" w:rsidRPr="00D84786">
        <w:rPr>
          <w:rFonts w:ascii="ES Klarheit Grotesk" w:hAnsi="ES Klarheit Grotesk"/>
          <w:b/>
          <w:color w:val="606060" w:themeColor="background2" w:themeShade="80"/>
          <w:sz w:val="28"/>
          <w:szCs w:val="14"/>
        </w:rPr>
        <w:t>ey Projects</w:t>
      </w:r>
    </w:p>
    <w:p w14:paraId="4237E029" w14:textId="77777777" w:rsidR="00C91D30" w:rsidRDefault="00C91D30" w:rsidP="00652D15">
      <w:pPr>
        <w:spacing w:before="11" w:after="240"/>
        <w:ind w:left="90"/>
        <w:rPr>
          <w:rFonts w:ascii="ES Klarheit Grotesk" w:hAnsi="ES Klarheit Grotesk"/>
          <w:b/>
          <w:color w:val="606060" w:themeColor="background2" w:themeShade="80"/>
          <w:sz w:val="28"/>
          <w:szCs w:val="14"/>
        </w:rPr>
      </w:pPr>
    </w:p>
    <w:p w14:paraId="7E288C20" w14:textId="77777777" w:rsidR="00C91D30" w:rsidRDefault="00C91D30" w:rsidP="00C91D30">
      <w:pPr>
        <w:spacing w:before="11" w:after="240"/>
        <w:rPr>
          <w:rFonts w:ascii="ES Klarheit Grotesk" w:hAnsi="ES Klarheit Grotesk"/>
          <w:b/>
          <w:color w:val="606060" w:themeColor="background2" w:themeShade="80"/>
          <w:sz w:val="28"/>
          <w:szCs w:val="14"/>
        </w:rPr>
      </w:pPr>
    </w:p>
    <w:tbl>
      <w:tblPr>
        <w:tblW w:w="0" w:type="auto"/>
        <w:tblInd w:w="147" w:type="dxa"/>
        <w:tblBorders>
          <w:top w:val="single" w:sz="12" w:space="0" w:color="FF5E4F" w:themeColor="text2"/>
          <w:bottom w:val="single" w:sz="12" w:space="0" w:color="FF5E4F" w:themeColor="text2"/>
          <w:insideH w:val="single" w:sz="12" w:space="0" w:color="FF5E4F" w:themeColor="text2"/>
          <w:insideV w:val="single" w:sz="12" w:space="0" w:color="FF5E4F" w:themeColor="text2"/>
        </w:tblBorders>
        <w:tblLayout w:type="fixed"/>
        <w:tblCellMar>
          <w:left w:w="0" w:type="dxa"/>
          <w:right w:w="0" w:type="dxa"/>
        </w:tblCellMar>
        <w:tblLook w:val="01E0" w:firstRow="1" w:lastRow="1" w:firstColumn="1" w:lastColumn="1" w:noHBand="0" w:noVBand="0"/>
      </w:tblPr>
      <w:tblGrid>
        <w:gridCol w:w="2156"/>
        <w:gridCol w:w="4475"/>
        <w:gridCol w:w="1893"/>
        <w:gridCol w:w="1808"/>
      </w:tblGrid>
      <w:tr w:rsidR="00C91D30" w:rsidRPr="002A5779" w14:paraId="2F1E8A3F" w14:textId="77777777" w:rsidTr="008A2FF5">
        <w:trPr>
          <w:trHeight w:val="369"/>
        </w:trPr>
        <w:tc>
          <w:tcPr>
            <w:tcW w:w="2156" w:type="dxa"/>
            <w:vAlign w:val="center"/>
          </w:tcPr>
          <w:p w14:paraId="74949491" w14:textId="77777777" w:rsidR="00C91D30" w:rsidRPr="00BF7EAF" w:rsidRDefault="00C91D30"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Project</w:t>
            </w:r>
            <w:r w:rsidRPr="00BF7EAF">
              <w:rPr>
                <w:rFonts w:ascii="ES Klarheit Grotesk" w:hAnsi="ES Klarheit Grotesk"/>
                <w:bCs/>
                <w:color w:val="606060" w:themeColor="background2" w:themeShade="80"/>
                <w:spacing w:val="-9"/>
                <w:sz w:val="20"/>
              </w:rPr>
              <w:t xml:space="preserve"> </w:t>
            </w:r>
            <w:r w:rsidRPr="00BF7EAF">
              <w:rPr>
                <w:rFonts w:ascii="ES Klarheit Grotesk" w:hAnsi="ES Klarheit Grotesk"/>
                <w:bCs/>
                <w:color w:val="606060" w:themeColor="background2" w:themeShade="80"/>
                <w:spacing w:val="-4"/>
                <w:sz w:val="20"/>
              </w:rPr>
              <w:t>Name</w:t>
            </w:r>
          </w:p>
        </w:tc>
        <w:tc>
          <w:tcPr>
            <w:tcW w:w="4475" w:type="dxa"/>
            <w:vAlign w:val="center"/>
          </w:tcPr>
          <w:p w14:paraId="03148314" w14:textId="3220EA5C" w:rsidR="00C91D30" w:rsidRPr="0075450B" w:rsidRDefault="000A29E1" w:rsidP="008A2FF5">
            <w:pPr>
              <w:ind w:firstLine="138"/>
              <w:rPr>
                <w:rFonts w:ascii="Calibri" w:hAnsi="Calibri" w:cs="Calibri"/>
                <w:sz w:val="22"/>
                <w:szCs w:val="22"/>
              </w:rPr>
            </w:pPr>
            <w:r>
              <w:rPr>
                <w:rFonts w:ascii="Calibri" w:hAnsi="Calibri" w:cs="Calibri"/>
                <w:b/>
                <w:sz w:val="22"/>
                <w:szCs w:val="22"/>
              </w:rPr>
              <w:t>CNA</w:t>
            </w:r>
          </w:p>
        </w:tc>
        <w:tc>
          <w:tcPr>
            <w:tcW w:w="1893" w:type="dxa"/>
            <w:vAlign w:val="center"/>
          </w:tcPr>
          <w:p w14:paraId="44F5483E" w14:textId="77777777" w:rsidR="00C91D30" w:rsidRPr="0075450B" w:rsidRDefault="00C91D30" w:rsidP="008A2FF5">
            <w:pPr>
              <w:pStyle w:val="TableParagraph"/>
              <w:rPr>
                <w:rFonts w:ascii="Calibri" w:hAnsi="Calibri" w:cs="Calibri"/>
                <w:bCs/>
              </w:rPr>
            </w:pPr>
            <w:r w:rsidRPr="0075450B">
              <w:rPr>
                <w:rFonts w:ascii="Calibri" w:hAnsi="Calibri" w:cs="Calibri"/>
                <w:bCs/>
              </w:rPr>
              <w:t>Team Size</w:t>
            </w:r>
          </w:p>
        </w:tc>
        <w:tc>
          <w:tcPr>
            <w:tcW w:w="1808" w:type="dxa"/>
            <w:vAlign w:val="center"/>
          </w:tcPr>
          <w:p w14:paraId="10E1524A" w14:textId="2467E5D8" w:rsidR="00C91D30" w:rsidRPr="0075450B" w:rsidRDefault="000A29E1" w:rsidP="008A2FF5">
            <w:pPr>
              <w:pStyle w:val="TableParagraph"/>
              <w:rPr>
                <w:rFonts w:ascii="Calibri" w:hAnsi="Calibri" w:cs="Calibri"/>
              </w:rPr>
            </w:pPr>
            <w:r>
              <w:rPr>
                <w:rFonts w:ascii="Calibri" w:hAnsi="Calibri" w:cs="Calibri"/>
              </w:rPr>
              <w:t>5</w:t>
            </w:r>
          </w:p>
        </w:tc>
      </w:tr>
      <w:tr w:rsidR="00C91D30" w:rsidRPr="002A5779" w14:paraId="763995CE" w14:textId="77777777" w:rsidTr="008A2FF5">
        <w:trPr>
          <w:trHeight w:val="333"/>
        </w:trPr>
        <w:tc>
          <w:tcPr>
            <w:tcW w:w="2156" w:type="dxa"/>
            <w:vAlign w:val="center"/>
          </w:tcPr>
          <w:p w14:paraId="41AA508E" w14:textId="77777777" w:rsidR="00C91D30" w:rsidRPr="00BF7EAF" w:rsidRDefault="00C91D30"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Start</w:t>
            </w:r>
            <w:r w:rsidRPr="00BF7EAF">
              <w:rPr>
                <w:rFonts w:ascii="ES Klarheit Grotesk" w:hAnsi="ES Klarheit Grotesk"/>
                <w:bCs/>
                <w:color w:val="606060" w:themeColor="background2" w:themeShade="80"/>
                <w:spacing w:val="-4"/>
                <w:sz w:val="20"/>
              </w:rPr>
              <w:t xml:space="preserve"> Date</w:t>
            </w:r>
          </w:p>
        </w:tc>
        <w:tc>
          <w:tcPr>
            <w:tcW w:w="4475" w:type="dxa"/>
            <w:vAlign w:val="center"/>
          </w:tcPr>
          <w:p w14:paraId="3DE11DDE" w14:textId="7B8E1384" w:rsidR="00C91D30" w:rsidRPr="0075450B" w:rsidRDefault="000A29E1" w:rsidP="008A2FF5">
            <w:pPr>
              <w:pStyle w:val="TableParagraph"/>
              <w:rPr>
                <w:rFonts w:ascii="Calibri" w:hAnsi="Calibri" w:cs="Calibri"/>
              </w:rPr>
            </w:pPr>
            <w:r>
              <w:rPr>
                <w:rFonts w:ascii="Calibri" w:hAnsi="Calibri" w:cs="Calibri"/>
              </w:rPr>
              <w:t>April</w:t>
            </w:r>
            <w:r w:rsidR="00C91D30" w:rsidRPr="0075450B">
              <w:rPr>
                <w:rFonts w:ascii="Calibri" w:hAnsi="Calibri" w:cs="Calibri"/>
              </w:rPr>
              <w:t xml:space="preserve"> 202</w:t>
            </w:r>
            <w:r>
              <w:rPr>
                <w:rFonts w:ascii="Calibri" w:hAnsi="Calibri" w:cs="Calibri"/>
              </w:rPr>
              <w:t>6</w:t>
            </w:r>
          </w:p>
        </w:tc>
        <w:tc>
          <w:tcPr>
            <w:tcW w:w="1893" w:type="dxa"/>
            <w:vAlign w:val="center"/>
          </w:tcPr>
          <w:p w14:paraId="0043B607" w14:textId="77777777" w:rsidR="00C91D30" w:rsidRPr="0075450B" w:rsidRDefault="00C91D30" w:rsidP="008A2FF5">
            <w:pPr>
              <w:pStyle w:val="TableParagraph"/>
              <w:rPr>
                <w:rFonts w:ascii="Calibri" w:hAnsi="Calibri" w:cs="Calibri"/>
                <w:bCs/>
              </w:rPr>
            </w:pPr>
            <w:r w:rsidRPr="0075450B">
              <w:rPr>
                <w:rFonts w:ascii="Calibri" w:hAnsi="Calibri" w:cs="Calibri"/>
                <w:bCs/>
              </w:rPr>
              <w:t>End Date</w:t>
            </w:r>
          </w:p>
        </w:tc>
        <w:tc>
          <w:tcPr>
            <w:tcW w:w="1808" w:type="dxa"/>
            <w:vAlign w:val="center"/>
          </w:tcPr>
          <w:p w14:paraId="40AADEFE" w14:textId="147BE76A" w:rsidR="00C91D30" w:rsidRPr="0075450B" w:rsidRDefault="000A29E1" w:rsidP="008A2FF5">
            <w:pPr>
              <w:pStyle w:val="TableParagraph"/>
              <w:ind w:left="0" w:firstLine="90"/>
              <w:rPr>
                <w:rFonts w:ascii="Calibri" w:hAnsi="Calibri" w:cs="Calibri"/>
              </w:rPr>
            </w:pPr>
            <w:r>
              <w:rPr>
                <w:rFonts w:ascii="Calibri" w:hAnsi="Calibri" w:cs="Calibri"/>
              </w:rPr>
              <w:t>July</w:t>
            </w:r>
            <w:r w:rsidR="00C91D30" w:rsidRPr="0075450B">
              <w:rPr>
                <w:rFonts w:ascii="Calibri" w:hAnsi="Calibri" w:cs="Calibri"/>
              </w:rPr>
              <w:t xml:space="preserve"> 2026</w:t>
            </w:r>
          </w:p>
        </w:tc>
      </w:tr>
      <w:tr w:rsidR="00C91D30" w:rsidRPr="002A5779" w14:paraId="64CD6FCF" w14:textId="77777777" w:rsidTr="008A2FF5">
        <w:trPr>
          <w:trHeight w:val="876"/>
        </w:trPr>
        <w:tc>
          <w:tcPr>
            <w:tcW w:w="2156" w:type="dxa"/>
            <w:vAlign w:val="center"/>
          </w:tcPr>
          <w:p w14:paraId="1A34FEC4" w14:textId="77777777" w:rsidR="00C91D30" w:rsidRPr="00BF7EAF" w:rsidRDefault="00C91D30"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lastRenderedPageBreak/>
              <w:t>Project</w:t>
            </w:r>
            <w:r w:rsidRPr="00BF7EAF">
              <w:rPr>
                <w:rFonts w:ascii="ES Klarheit Grotesk" w:hAnsi="ES Klarheit Grotesk"/>
                <w:bCs/>
                <w:color w:val="606060" w:themeColor="background2" w:themeShade="80"/>
                <w:spacing w:val="-7"/>
                <w:sz w:val="20"/>
              </w:rPr>
              <w:t xml:space="preserve"> </w:t>
            </w:r>
            <w:r w:rsidRPr="00BF7EAF">
              <w:rPr>
                <w:rFonts w:ascii="ES Klarheit Grotesk" w:hAnsi="ES Klarheit Grotesk"/>
                <w:bCs/>
                <w:color w:val="606060" w:themeColor="background2" w:themeShade="80"/>
                <w:spacing w:val="-2"/>
                <w:sz w:val="20"/>
              </w:rPr>
              <w:t>Description</w:t>
            </w:r>
          </w:p>
        </w:tc>
        <w:tc>
          <w:tcPr>
            <w:tcW w:w="8176" w:type="dxa"/>
            <w:gridSpan w:val="3"/>
            <w:vAlign w:val="center"/>
          </w:tcPr>
          <w:p w14:paraId="7E1E73A6" w14:textId="77777777" w:rsidR="00C91D30" w:rsidRPr="000808B4" w:rsidRDefault="00C91D30" w:rsidP="008A2FF5">
            <w:pPr>
              <w:pStyle w:val="TableParagraph"/>
              <w:tabs>
                <w:tab w:val="left" w:pos="426"/>
              </w:tabs>
              <w:spacing w:before="53" w:after="53"/>
              <w:ind w:left="158"/>
              <w:rPr>
                <w:rFonts w:ascii="Calibri" w:hAnsi="Calibri" w:cs="Calibri"/>
                <w:iCs/>
                <w:lang w:val="en-IN"/>
              </w:rPr>
            </w:pPr>
            <w:r w:rsidRPr="000808B4">
              <w:rPr>
                <w:rFonts w:ascii="Calibri" w:hAnsi="Calibri" w:cs="Calibri"/>
                <w:iCs/>
                <w:lang w:val="en-IN"/>
              </w:rPr>
              <w:t>Developed an AI-powered test automation solution for CNA Insurance that converts application walkthrough videos into BDD test cases and Playwright automation assets. The platform leverages Google Agent Development Kit (ADK), Gemini models, and GCP services to automate test case generation, locator extraction, page action identification, and automation script creation.</w:t>
            </w:r>
          </w:p>
          <w:p w14:paraId="7147AE53" w14:textId="77777777" w:rsidR="00C91D30" w:rsidRPr="000808B4" w:rsidRDefault="00C91D30" w:rsidP="008A2FF5">
            <w:pPr>
              <w:pStyle w:val="TableParagraph"/>
              <w:tabs>
                <w:tab w:val="left" w:pos="426"/>
              </w:tabs>
              <w:spacing w:before="53" w:after="53"/>
              <w:ind w:left="158"/>
              <w:rPr>
                <w:rFonts w:ascii="Calibri" w:hAnsi="Calibri" w:cs="Calibri"/>
                <w:iCs/>
                <w:lang w:val="en-IN"/>
              </w:rPr>
            </w:pPr>
            <w:r w:rsidRPr="000808B4">
              <w:rPr>
                <w:rFonts w:ascii="Calibri" w:hAnsi="Calibri" w:cs="Calibri"/>
                <w:iCs/>
                <w:lang w:val="en-IN"/>
              </w:rPr>
              <w:t>The solution reduces manual effort in QA analysis and test automation development by generating executable automation assets from video recordings, accelerating testing cycles while maintaining quality and consistency across the CCIS insurance platform</w:t>
            </w:r>
          </w:p>
          <w:p w14:paraId="65F78C47" w14:textId="77777777" w:rsidR="00C91D30" w:rsidRPr="0075450B" w:rsidRDefault="00C91D30" w:rsidP="008A2FF5">
            <w:pPr>
              <w:pStyle w:val="TableParagraph"/>
              <w:tabs>
                <w:tab w:val="left" w:pos="426"/>
              </w:tabs>
              <w:spacing w:before="53" w:after="53"/>
              <w:ind w:left="158"/>
              <w:rPr>
                <w:rFonts w:ascii="Calibri" w:hAnsi="Calibri" w:cs="Calibri"/>
                <w:iCs/>
              </w:rPr>
            </w:pPr>
          </w:p>
        </w:tc>
      </w:tr>
      <w:tr w:rsidR="00C91D30" w:rsidRPr="002A5779" w14:paraId="7A80BE19" w14:textId="77777777" w:rsidTr="008A2FF5">
        <w:trPr>
          <w:trHeight w:val="1479"/>
        </w:trPr>
        <w:tc>
          <w:tcPr>
            <w:tcW w:w="2156" w:type="dxa"/>
            <w:vAlign w:val="center"/>
          </w:tcPr>
          <w:p w14:paraId="3847473E" w14:textId="77777777" w:rsidR="00C91D30" w:rsidRPr="00BF7EAF" w:rsidRDefault="00C91D30"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Role</w:t>
            </w:r>
            <w:r w:rsidRPr="00BF7EAF">
              <w:rPr>
                <w:rFonts w:ascii="ES Klarheit Grotesk" w:hAnsi="ES Klarheit Grotesk"/>
                <w:bCs/>
                <w:color w:val="606060" w:themeColor="background2" w:themeShade="80"/>
                <w:spacing w:val="-3"/>
                <w:sz w:val="20"/>
              </w:rPr>
              <w:t xml:space="preserve"> </w:t>
            </w:r>
            <w:r w:rsidRPr="00BF7EAF">
              <w:rPr>
                <w:rFonts w:ascii="ES Klarheit Grotesk" w:hAnsi="ES Klarheit Grotesk"/>
                <w:bCs/>
                <w:color w:val="606060" w:themeColor="background2" w:themeShade="80"/>
                <w:sz w:val="20"/>
              </w:rPr>
              <w:t>&amp;</w:t>
            </w:r>
            <w:r w:rsidRPr="00BF7EAF">
              <w:rPr>
                <w:rFonts w:ascii="ES Klarheit Grotesk" w:hAnsi="ES Klarheit Grotesk"/>
                <w:bCs/>
                <w:color w:val="606060" w:themeColor="background2" w:themeShade="80"/>
                <w:spacing w:val="-3"/>
                <w:sz w:val="20"/>
              </w:rPr>
              <w:t xml:space="preserve"> </w:t>
            </w:r>
            <w:r w:rsidRPr="00BF7EAF">
              <w:rPr>
                <w:rFonts w:ascii="ES Klarheit Grotesk" w:hAnsi="ES Klarheit Grotesk"/>
                <w:bCs/>
                <w:color w:val="606060" w:themeColor="background2" w:themeShade="80"/>
                <w:spacing w:val="-2"/>
                <w:sz w:val="20"/>
              </w:rPr>
              <w:t>Contribution</w:t>
            </w:r>
          </w:p>
        </w:tc>
        <w:tc>
          <w:tcPr>
            <w:tcW w:w="8176" w:type="dxa"/>
            <w:gridSpan w:val="3"/>
            <w:vAlign w:val="center"/>
          </w:tcPr>
          <w:p w14:paraId="2184F6B5" w14:textId="77777777" w:rsidR="00C91D30" w:rsidRPr="00514F56" w:rsidRDefault="00C91D30" w:rsidP="008A2FF5">
            <w:pPr>
              <w:pStyle w:val="NormalWeb"/>
              <w:spacing w:before="74" w:beforeAutospacing="0" w:after="0" w:afterAutospacing="0"/>
              <w:rPr>
                <w:rFonts w:ascii="Calibri" w:hAnsi="Calibri" w:cs="Calibri"/>
                <w:sz w:val="22"/>
                <w:szCs w:val="22"/>
              </w:rPr>
            </w:pPr>
            <w:r w:rsidRPr="00514F56">
              <w:rPr>
                <w:rFonts w:ascii="Calibri" w:hAnsi="Calibri" w:cs="Calibri"/>
                <w:sz w:val="22"/>
                <w:szCs w:val="22"/>
              </w:rPr>
              <w:t>• Led the design, architecture, and implementation of an end-to-end AI-driven test automation platform using Google ADK, Gemini, and cloud-native services on GCP.</w:t>
            </w:r>
          </w:p>
          <w:p w14:paraId="04F947C9" w14:textId="77777777" w:rsidR="00C91D30" w:rsidRPr="00514F56" w:rsidRDefault="00C91D30" w:rsidP="008A2FF5">
            <w:pPr>
              <w:pStyle w:val="NormalWeb"/>
              <w:spacing w:before="74" w:beforeAutospacing="0" w:after="0" w:afterAutospacing="0"/>
              <w:rPr>
                <w:rFonts w:ascii="Calibri" w:hAnsi="Calibri" w:cs="Calibri"/>
                <w:sz w:val="22"/>
                <w:szCs w:val="22"/>
              </w:rPr>
            </w:pPr>
            <w:r w:rsidRPr="00514F56">
              <w:rPr>
                <w:rFonts w:ascii="Calibri" w:hAnsi="Calibri" w:cs="Calibri"/>
                <w:sz w:val="22"/>
                <w:szCs w:val="22"/>
              </w:rPr>
              <w:t xml:space="preserve">• Developed AI agents and microservices to process application videos, perform frame extraction, </w:t>
            </w:r>
            <w:proofErr w:type="spellStart"/>
            <w:r w:rsidRPr="00514F56">
              <w:rPr>
                <w:rFonts w:ascii="Calibri" w:hAnsi="Calibri" w:cs="Calibri"/>
                <w:sz w:val="22"/>
                <w:szCs w:val="22"/>
              </w:rPr>
              <w:t>analyze</w:t>
            </w:r>
            <w:proofErr w:type="spellEnd"/>
            <w:r w:rsidRPr="00514F56">
              <w:rPr>
                <w:rFonts w:ascii="Calibri" w:hAnsi="Calibri" w:cs="Calibri"/>
                <w:sz w:val="22"/>
                <w:szCs w:val="22"/>
              </w:rPr>
              <w:t xml:space="preserve"> UI interactions, and generate BDD test cases automatically.</w:t>
            </w:r>
          </w:p>
          <w:p w14:paraId="6A43AF2D" w14:textId="77777777" w:rsidR="00C91D30" w:rsidRPr="00514F56" w:rsidRDefault="00C91D30" w:rsidP="008A2FF5">
            <w:pPr>
              <w:pStyle w:val="NormalWeb"/>
              <w:spacing w:before="74" w:beforeAutospacing="0" w:after="0" w:afterAutospacing="0"/>
              <w:rPr>
                <w:rFonts w:ascii="Calibri" w:hAnsi="Calibri" w:cs="Calibri"/>
                <w:sz w:val="22"/>
                <w:szCs w:val="22"/>
              </w:rPr>
            </w:pPr>
            <w:r w:rsidRPr="00514F56">
              <w:rPr>
                <w:rFonts w:ascii="Calibri" w:hAnsi="Calibri" w:cs="Calibri"/>
                <w:sz w:val="22"/>
                <w:szCs w:val="22"/>
              </w:rPr>
              <w:t>• Built automation asset generation capabilities for locator identification, page action creation, step definitions, and Playwright script scaffolding.</w:t>
            </w:r>
          </w:p>
          <w:p w14:paraId="41A4444A" w14:textId="77777777" w:rsidR="00C91D30" w:rsidRPr="00514F56" w:rsidRDefault="00C91D30" w:rsidP="008A2FF5">
            <w:pPr>
              <w:pStyle w:val="NormalWeb"/>
              <w:spacing w:before="74" w:beforeAutospacing="0" w:after="0" w:afterAutospacing="0"/>
              <w:rPr>
                <w:rFonts w:ascii="Calibri" w:hAnsi="Calibri" w:cs="Calibri"/>
                <w:sz w:val="22"/>
                <w:szCs w:val="22"/>
              </w:rPr>
            </w:pPr>
            <w:r w:rsidRPr="00514F56">
              <w:rPr>
                <w:rFonts w:ascii="Calibri" w:hAnsi="Calibri" w:cs="Calibri"/>
                <w:sz w:val="22"/>
                <w:szCs w:val="22"/>
              </w:rPr>
              <w:t>• Designed and deployed scalable services on GKE with integration to Vertex AI, GCS, and cloud-based processing pipelines.</w:t>
            </w:r>
          </w:p>
          <w:p w14:paraId="55DC96C9" w14:textId="77777777" w:rsidR="00C91D30" w:rsidRDefault="00C91D30" w:rsidP="008A2FF5">
            <w:pPr>
              <w:pStyle w:val="NormalWeb"/>
              <w:spacing w:before="74" w:beforeAutospacing="0" w:after="0" w:afterAutospacing="0"/>
              <w:rPr>
                <w:rFonts w:ascii="Calibri" w:hAnsi="Calibri" w:cs="Calibri"/>
                <w:sz w:val="22"/>
                <w:szCs w:val="22"/>
              </w:rPr>
            </w:pPr>
            <w:r w:rsidRPr="00514F56">
              <w:rPr>
                <w:rFonts w:ascii="Calibri" w:hAnsi="Calibri" w:cs="Calibri"/>
                <w:sz w:val="22"/>
                <w:szCs w:val="22"/>
              </w:rPr>
              <w:t>• Collaborated with QA teams to validate generated outputs, improve automation accuracy, and optimize AI-assisted test generation workflows.</w:t>
            </w:r>
          </w:p>
          <w:p w14:paraId="0A9176F0" w14:textId="77777777" w:rsidR="00C91D30" w:rsidRPr="004B789B" w:rsidRDefault="00C91D30" w:rsidP="008A2FF5">
            <w:pPr>
              <w:pStyle w:val="NormalWeb"/>
              <w:spacing w:before="74" w:beforeAutospacing="0" w:after="0" w:afterAutospacing="0"/>
              <w:rPr>
                <w:rFonts w:ascii="Calibri" w:hAnsi="Calibri" w:cs="Calibri"/>
                <w:sz w:val="22"/>
                <w:szCs w:val="22"/>
              </w:rPr>
            </w:pPr>
            <w:r w:rsidRPr="004B789B">
              <w:rPr>
                <w:rFonts w:ascii="Calibri" w:hAnsi="Calibri" w:cs="Calibri"/>
                <w:sz w:val="22"/>
                <w:szCs w:val="22"/>
              </w:rPr>
              <w:t>• Managed application deployments across development, QA, and production environments using existing CI/CD pipelines, ensuring smooth releases and platform stability.</w:t>
            </w:r>
          </w:p>
          <w:p w14:paraId="098C8778" w14:textId="77777777" w:rsidR="00C91D30" w:rsidRPr="00514F56" w:rsidRDefault="00C91D30" w:rsidP="008A2FF5">
            <w:pPr>
              <w:pStyle w:val="NormalWeb"/>
              <w:spacing w:before="74" w:beforeAutospacing="0" w:after="0" w:afterAutospacing="0"/>
              <w:rPr>
                <w:rFonts w:ascii="Calibri" w:hAnsi="Calibri" w:cs="Calibri"/>
                <w:sz w:val="22"/>
                <w:szCs w:val="22"/>
              </w:rPr>
            </w:pPr>
            <w:r w:rsidRPr="00514F56">
              <w:rPr>
                <w:rFonts w:ascii="Calibri" w:hAnsi="Calibri" w:cs="Calibri"/>
                <w:sz w:val="22"/>
                <w:szCs w:val="22"/>
              </w:rPr>
              <w:t>• Reduced manual test asset creation effort from several hours to under 20 minutes for test case generation, achieving approximately 70-80% automation readiness depending on video quality.</w:t>
            </w:r>
          </w:p>
          <w:p w14:paraId="6F35B57F" w14:textId="77777777" w:rsidR="00C91D30" w:rsidRPr="0075450B" w:rsidRDefault="00C91D30" w:rsidP="008A2FF5">
            <w:pPr>
              <w:pStyle w:val="NormalWeb"/>
              <w:spacing w:before="74" w:beforeAutospacing="0" w:after="0" w:afterAutospacing="0"/>
              <w:rPr>
                <w:rFonts w:ascii="Calibri" w:hAnsi="Calibri" w:cs="Calibri"/>
                <w:sz w:val="22"/>
                <w:szCs w:val="22"/>
                <w:lang w:val="en-US"/>
              </w:rPr>
            </w:pPr>
          </w:p>
        </w:tc>
      </w:tr>
      <w:tr w:rsidR="00C91D30" w:rsidRPr="002A5779" w14:paraId="022F3879" w14:textId="77777777" w:rsidTr="008A2FF5">
        <w:trPr>
          <w:trHeight w:val="379"/>
        </w:trPr>
        <w:tc>
          <w:tcPr>
            <w:tcW w:w="2156" w:type="dxa"/>
            <w:vAlign w:val="center"/>
          </w:tcPr>
          <w:p w14:paraId="3809B3C0" w14:textId="77777777" w:rsidR="00C91D30" w:rsidRPr="00BF7EAF" w:rsidRDefault="00C91D30"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Technology</w:t>
            </w:r>
            <w:r w:rsidRPr="00BF7EAF">
              <w:rPr>
                <w:rFonts w:ascii="ES Klarheit Grotesk" w:hAnsi="ES Klarheit Grotesk"/>
                <w:bCs/>
                <w:color w:val="606060" w:themeColor="background2" w:themeShade="80"/>
                <w:spacing w:val="-7"/>
                <w:sz w:val="20"/>
              </w:rPr>
              <w:t xml:space="preserve"> &amp;</w:t>
            </w:r>
            <w:r w:rsidRPr="00BF7EAF">
              <w:rPr>
                <w:rFonts w:ascii="ES Klarheit Grotesk" w:hAnsi="ES Klarheit Grotesk"/>
                <w:bCs/>
                <w:color w:val="606060" w:themeColor="background2" w:themeShade="80"/>
                <w:spacing w:val="-2"/>
                <w:sz w:val="20"/>
              </w:rPr>
              <w:t xml:space="preserve"> Tools</w:t>
            </w:r>
          </w:p>
        </w:tc>
        <w:tc>
          <w:tcPr>
            <w:tcW w:w="8176" w:type="dxa"/>
            <w:gridSpan w:val="3"/>
            <w:vAlign w:val="center"/>
          </w:tcPr>
          <w:p w14:paraId="6741B187" w14:textId="77777777" w:rsidR="00C91D30" w:rsidRDefault="00C91D30" w:rsidP="008A2FF5">
            <w:pPr>
              <w:pStyle w:val="TableParagraph"/>
              <w:spacing w:before="1"/>
              <w:rPr>
                <w:rFonts w:ascii="Calibri" w:hAnsi="Calibri" w:cs="Calibri"/>
                <w:lang w:val="en-IN"/>
              </w:rPr>
            </w:pPr>
            <w:r w:rsidRPr="00514F56">
              <w:rPr>
                <w:rFonts w:ascii="Calibri" w:hAnsi="Calibri" w:cs="Calibri"/>
                <w:lang w:val="en-IN"/>
              </w:rPr>
              <w:t xml:space="preserve">GCP, GKE, Vertex AI (Gemini), Google ADK, Python, </w:t>
            </w:r>
            <w:proofErr w:type="spellStart"/>
            <w:r w:rsidRPr="00514F56">
              <w:rPr>
                <w:rFonts w:ascii="Calibri" w:hAnsi="Calibri" w:cs="Calibri"/>
                <w:lang w:val="en-IN"/>
              </w:rPr>
              <w:t>FastAPI</w:t>
            </w:r>
            <w:proofErr w:type="spellEnd"/>
            <w:r w:rsidRPr="00514F56">
              <w:rPr>
                <w:rFonts w:ascii="Calibri" w:hAnsi="Calibri" w:cs="Calibri"/>
                <w:lang w:val="en-IN"/>
              </w:rPr>
              <w:t>, GCS, GitHub Actions, Kubernetes, Cloud Logging, Cloud Monitoring</w:t>
            </w:r>
          </w:p>
          <w:p w14:paraId="5E446DA5" w14:textId="77777777" w:rsidR="00C91D30" w:rsidRPr="003C78F2" w:rsidRDefault="00C91D30" w:rsidP="008A2FF5">
            <w:pPr>
              <w:pStyle w:val="TableParagraph"/>
              <w:spacing w:before="1"/>
              <w:rPr>
                <w:rFonts w:ascii="Calibri" w:hAnsi="Calibri" w:cs="Calibri"/>
                <w:lang w:val="en-IN"/>
              </w:rPr>
            </w:pPr>
          </w:p>
        </w:tc>
      </w:tr>
    </w:tbl>
    <w:p w14:paraId="1F3638AA" w14:textId="77777777" w:rsidR="00C91D30" w:rsidRDefault="00C91D30" w:rsidP="00652D15">
      <w:pPr>
        <w:spacing w:before="11" w:after="240"/>
        <w:ind w:left="90"/>
        <w:rPr>
          <w:rFonts w:ascii="ES Klarheit Grotesk" w:hAnsi="ES Klarheit Grotesk"/>
          <w:b/>
          <w:color w:val="606060" w:themeColor="background2" w:themeShade="80"/>
          <w:sz w:val="28"/>
          <w:szCs w:val="14"/>
        </w:rPr>
      </w:pPr>
    </w:p>
    <w:tbl>
      <w:tblPr>
        <w:tblW w:w="0" w:type="auto"/>
        <w:tblInd w:w="147" w:type="dxa"/>
        <w:tblBorders>
          <w:top w:val="single" w:sz="12" w:space="0" w:color="FF5E4F" w:themeColor="text2"/>
          <w:bottom w:val="single" w:sz="12" w:space="0" w:color="FF5E4F" w:themeColor="text2"/>
          <w:insideH w:val="single" w:sz="12" w:space="0" w:color="FF5E4F" w:themeColor="text2"/>
          <w:insideV w:val="single" w:sz="12" w:space="0" w:color="FF5E4F" w:themeColor="text2"/>
        </w:tblBorders>
        <w:tblLayout w:type="fixed"/>
        <w:tblCellMar>
          <w:left w:w="0" w:type="dxa"/>
          <w:right w:w="0" w:type="dxa"/>
        </w:tblCellMar>
        <w:tblLook w:val="01E0" w:firstRow="1" w:lastRow="1" w:firstColumn="1" w:lastColumn="1" w:noHBand="0" w:noVBand="0"/>
      </w:tblPr>
      <w:tblGrid>
        <w:gridCol w:w="2156"/>
        <w:gridCol w:w="4475"/>
        <w:gridCol w:w="1893"/>
        <w:gridCol w:w="1808"/>
      </w:tblGrid>
      <w:tr w:rsidR="00382EEF" w:rsidRPr="002A5779" w14:paraId="5BA4E262" w14:textId="77777777" w:rsidTr="008A2FF5">
        <w:trPr>
          <w:trHeight w:val="369"/>
        </w:trPr>
        <w:tc>
          <w:tcPr>
            <w:tcW w:w="2156" w:type="dxa"/>
            <w:vAlign w:val="center"/>
          </w:tcPr>
          <w:p w14:paraId="742FC7AE" w14:textId="77777777" w:rsidR="00382EEF" w:rsidRPr="00BF7EAF" w:rsidRDefault="00382EEF"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Project</w:t>
            </w:r>
            <w:r w:rsidRPr="00BF7EAF">
              <w:rPr>
                <w:rFonts w:ascii="ES Klarheit Grotesk" w:hAnsi="ES Klarheit Grotesk"/>
                <w:bCs/>
                <w:color w:val="606060" w:themeColor="background2" w:themeShade="80"/>
                <w:spacing w:val="-9"/>
                <w:sz w:val="20"/>
              </w:rPr>
              <w:t xml:space="preserve"> </w:t>
            </w:r>
            <w:r w:rsidRPr="00BF7EAF">
              <w:rPr>
                <w:rFonts w:ascii="ES Klarheit Grotesk" w:hAnsi="ES Klarheit Grotesk"/>
                <w:bCs/>
                <w:color w:val="606060" w:themeColor="background2" w:themeShade="80"/>
                <w:spacing w:val="-4"/>
                <w:sz w:val="20"/>
              </w:rPr>
              <w:t>Name</w:t>
            </w:r>
          </w:p>
        </w:tc>
        <w:tc>
          <w:tcPr>
            <w:tcW w:w="4475" w:type="dxa"/>
            <w:vAlign w:val="center"/>
          </w:tcPr>
          <w:p w14:paraId="680C5C8A" w14:textId="77777777" w:rsidR="00382EEF" w:rsidRPr="0075450B" w:rsidRDefault="00382EEF" w:rsidP="008A2FF5">
            <w:pPr>
              <w:ind w:firstLine="138"/>
              <w:rPr>
                <w:rFonts w:ascii="Calibri" w:hAnsi="Calibri" w:cs="Calibri"/>
                <w:sz w:val="22"/>
                <w:szCs w:val="22"/>
              </w:rPr>
            </w:pPr>
            <w:r w:rsidRPr="0075450B">
              <w:rPr>
                <w:rFonts w:ascii="Calibri" w:hAnsi="Calibri" w:cs="Calibri"/>
                <w:b/>
                <w:sz w:val="22"/>
                <w:szCs w:val="22"/>
              </w:rPr>
              <w:t>S&amp;P Global | MCP Server</w:t>
            </w:r>
          </w:p>
        </w:tc>
        <w:tc>
          <w:tcPr>
            <w:tcW w:w="1893" w:type="dxa"/>
            <w:vAlign w:val="center"/>
          </w:tcPr>
          <w:p w14:paraId="3D46FD90" w14:textId="77777777" w:rsidR="00382EEF" w:rsidRPr="0075450B" w:rsidRDefault="00382EEF" w:rsidP="008A2FF5">
            <w:pPr>
              <w:pStyle w:val="TableParagraph"/>
              <w:rPr>
                <w:rFonts w:ascii="Calibri" w:hAnsi="Calibri" w:cs="Calibri"/>
                <w:bCs/>
              </w:rPr>
            </w:pPr>
            <w:r w:rsidRPr="0075450B">
              <w:rPr>
                <w:rFonts w:ascii="Calibri" w:hAnsi="Calibri" w:cs="Calibri"/>
                <w:bCs/>
              </w:rPr>
              <w:t>Team Size</w:t>
            </w:r>
          </w:p>
        </w:tc>
        <w:tc>
          <w:tcPr>
            <w:tcW w:w="1808" w:type="dxa"/>
            <w:vAlign w:val="center"/>
          </w:tcPr>
          <w:p w14:paraId="677A5893" w14:textId="77777777" w:rsidR="00382EEF" w:rsidRPr="0075450B" w:rsidRDefault="00382EEF" w:rsidP="008A2FF5">
            <w:pPr>
              <w:pStyle w:val="TableParagraph"/>
              <w:rPr>
                <w:rFonts w:ascii="Calibri" w:hAnsi="Calibri" w:cs="Calibri"/>
              </w:rPr>
            </w:pPr>
            <w:r w:rsidRPr="0075450B">
              <w:rPr>
                <w:rFonts w:ascii="Calibri" w:hAnsi="Calibri" w:cs="Calibri"/>
              </w:rPr>
              <w:t>8</w:t>
            </w:r>
          </w:p>
        </w:tc>
      </w:tr>
      <w:tr w:rsidR="00382EEF" w:rsidRPr="002A5779" w14:paraId="2B627E11" w14:textId="77777777" w:rsidTr="008A2FF5">
        <w:trPr>
          <w:trHeight w:val="333"/>
        </w:trPr>
        <w:tc>
          <w:tcPr>
            <w:tcW w:w="2156" w:type="dxa"/>
            <w:vAlign w:val="center"/>
          </w:tcPr>
          <w:p w14:paraId="5F8DA16A" w14:textId="77777777" w:rsidR="00382EEF" w:rsidRPr="00BF7EAF" w:rsidRDefault="00382EEF"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Start</w:t>
            </w:r>
            <w:r w:rsidRPr="00BF7EAF">
              <w:rPr>
                <w:rFonts w:ascii="ES Klarheit Grotesk" w:hAnsi="ES Klarheit Grotesk"/>
                <w:bCs/>
                <w:color w:val="606060" w:themeColor="background2" w:themeShade="80"/>
                <w:spacing w:val="-4"/>
                <w:sz w:val="20"/>
              </w:rPr>
              <w:t xml:space="preserve"> Date</w:t>
            </w:r>
          </w:p>
        </w:tc>
        <w:tc>
          <w:tcPr>
            <w:tcW w:w="4475" w:type="dxa"/>
            <w:vAlign w:val="center"/>
          </w:tcPr>
          <w:p w14:paraId="57765B37" w14:textId="77777777" w:rsidR="00382EEF" w:rsidRPr="0075450B" w:rsidRDefault="00382EEF" w:rsidP="008A2FF5">
            <w:pPr>
              <w:pStyle w:val="TableParagraph"/>
              <w:rPr>
                <w:rFonts w:ascii="Calibri" w:hAnsi="Calibri" w:cs="Calibri"/>
              </w:rPr>
            </w:pPr>
            <w:r w:rsidRPr="0075450B">
              <w:rPr>
                <w:rFonts w:ascii="Calibri" w:hAnsi="Calibri" w:cs="Calibri"/>
              </w:rPr>
              <w:t>Nov 2025</w:t>
            </w:r>
          </w:p>
        </w:tc>
        <w:tc>
          <w:tcPr>
            <w:tcW w:w="1893" w:type="dxa"/>
            <w:vAlign w:val="center"/>
          </w:tcPr>
          <w:p w14:paraId="7296228C" w14:textId="77777777" w:rsidR="00382EEF" w:rsidRPr="0075450B" w:rsidRDefault="00382EEF" w:rsidP="008A2FF5">
            <w:pPr>
              <w:pStyle w:val="TableParagraph"/>
              <w:rPr>
                <w:rFonts w:ascii="Calibri" w:hAnsi="Calibri" w:cs="Calibri"/>
                <w:bCs/>
              </w:rPr>
            </w:pPr>
            <w:r w:rsidRPr="0075450B">
              <w:rPr>
                <w:rFonts w:ascii="Calibri" w:hAnsi="Calibri" w:cs="Calibri"/>
                <w:bCs/>
              </w:rPr>
              <w:t>End Date</w:t>
            </w:r>
          </w:p>
        </w:tc>
        <w:tc>
          <w:tcPr>
            <w:tcW w:w="1808" w:type="dxa"/>
            <w:vAlign w:val="center"/>
          </w:tcPr>
          <w:p w14:paraId="04B83F56" w14:textId="77777777" w:rsidR="00382EEF" w:rsidRPr="0075450B" w:rsidRDefault="00382EEF" w:rsidP="008A2FF5">
            <w:pPr>
              <w:pStyle w:val="TableParagraph"/>
              <w:ind w:left="0" w:firstLine="90"/>
              <w:rPr>
                <w:rFonts w:ascii="Calibri" w:hAnsi="Calibri" w:cs="Calibri"/>
              </w:rPr>
            </w:pPr>
            <w:r w:rsidRPr="0075450B">
              <w:rPr>
                <w:rFonts w:ascii="Calibri" w:hAnsi="Calibri" w:cs="Calibri"/>
              </w:rPr>
              <w:t>Feb 2026</w:t>
            </w:r>
          </w:p>
        </w:tc>
      </w:tr>
      <w:tr w:rsidR="00382EEF" w:rsidRPr="002A5779" w14:paraId="216E36AF" w14:textId="77777777" w:rsidTr="008A2FF5">
        <w:trPr>
          <w:trHeight w:val="876"/>
        </w:trPr>
        <w:tc>
          <w:tcPr>
            <w:tcW w:w="2156" w:type="dxa"/>
            <w:vAlign w:val="center"/>
          </w:tcPr>
          <w:p w14:paraId="7C8B1203" w14:textId="77777777" w:rsidR="00382EEF" w:rsidRPr="00BF7EAF" w:rsidRDefault="00382EEF"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Project</w:t>
            </w:r>
            <w:r w:rsidRPr="00BF7EAF">
              <w:rPr>
                <w:rFonts w:ascii="ES Klarheit Grotesk" w:hAnsi="ES Klarheit Grotesk"/>
                <w:bCs/>
                <w:color w:val="606060" w:themeColor="background2" w:themeShade="80"/>
                <w:spacing w:val="-7"/>
                <w:sz w:val="20"/>
              </w:rPr>
              <w:t xml:space="preserve"> </w:t>
            </w:r>
            <w:r w:rsidRPr="00BF7EAF">
              <w:rPr>
                <w:rFonts w:ascii="ES Klarheit Grotesk" w:hAnsi="ES Klarheit Grotesk"/>
                <w:bCs/>
                <w:color w:val="606060" w:themeColor="background2" w:themeShade="80"/>
                <w:spacing w:val="-2"/>
                <w:sz w:val="20"/>
              </w:rPr>
              <w:t>Description</w:t>
            </w:r>
          </w:p>
        </w:tc>
        <w:tc>
          <w:tcPr>
            <w:tcW w:w="8176" w:type="dxa"/>
            <w:gridSpan w:val="3"/>
            <w:vAlign w:val="center"/>
          </w:tcPr>
          <w:p w14:paraId="7E3EF3FF" w14:textId="77777777" w:rsidR="00382EEF" w:rsidRPr="002E4CF7" w:rsidRDefault="00382EEF" w:rsidP="008A2FF5">
            <w:pPr>
              <w:pStyle w:val="TableParagraph"/>
              <w:tabs>
                <w:tab w:val="left" w:pos="426"/>
              </w:tabs>
              <w:spacing w:before="53" w:after="53"/>
              <w:ind w:left="158"/>
              <w:rPr>
                <w:rFonts w:ascii="Calibri" w:hAnsi="Calibri" w:cs="Calibri"/>
                <w:iCs/>
                <w:lang w:val="en-IN"/>
              </w:rPr>
            </w:pPr>
            <w:r w:rsidRPr="002E4CF7">
              <w:rPr>
                <w:rFonts w:ascii="Calibri" w:hAnsi="Calibri" w:cs="Calibri"/>
                <w:iCs/>
                <w:lang w:val="en-GB"/>
              </w:rPr>
              <w:t>The solution dynamically generates MCP tools from </w:t>
            </w:r>
            <w:proofErr w:type="spellStart"/>
            <w:r w:rsidRPr="002E4CF7">
              <w:rPr>
                <w:rFonts w:ascii="Calibri" w:hAnsi="Calibri" w:cs="Calibri"/>
                <w:iCs/>
                <w:lang w:val="en-GB"/>
              </w:rPr>
              <w:t>BigQuery</w:t>
            </w:r>
            <w:proofErr w:type="spellEnd"/>
            <w:r w:rsidRPr="002E4CF7">
              <w:rPr>
                <w:rFonts w:ascii="Calibri" w:hAnsi="Calibri" w:cs="Calibri"/>
                <w:iCs/>
                <w:lang w:val="en-GB"/>
              </w:rPr>
              <w:t> metadata to fetch filtered data based on user queries, enabling the AI agent to retrieve only relevant information. These tools are hosted via an MCP server on Google Cloud and integrated with the agent using the ADK framework.</w:t>
            </w:r>
            <w:r w:rsidRPr="002E4CF7">
              <w:rPr>
                <w:rFonts w:ascii="Calibri" w:hAnsi="Calibri" w:cs="Calibri"/>
                <w:iCs/>
                <w:lang w:val="en-IN"/>
              </w:rPr>
              <w:t> </w:t>
            </w:r>
          </w:p>
          <w:p w14:paraId="50238807" w14:textId="77777777" w:rsidR="00382EEF" w:rsidRPr="002E4CF7" w:rsidRDefault="00382EEF" w:rsidP="008A2FF5">
            <w:pPr>
              <w:pStyle w:val="TableParagraph"/>
              <w:tabs>
                <w:tab w:val="left" w:pos="426"/>
              </w:tabs>
              <w:spacing w:before="53" w:after="53"/>
              <w:ind w:left="158"/>
              <w:rPr>
                <w:rFonts w:ascii="Calibri" w:hAnsi="Calibri" w:cs="Calibri"/>
                <w:iCs/>
                <w:lang w:val="en-IN"/>
              </w:rPr>
            </w:pPr>
            <w:r w:rsidRPr="002E4CF7">
              <w:rPr>
                <w:rFonts w:ascii="Calibri" w:hAnsi="Calibri" w:cs="Calibri"/>
                <w:iCs/>
                <w:lang w:val="en-GB"/>
              </w:rPr>
              <w:t>The project is supported by three CI/CD pipelines that automate tool generation, MCP server deployment, and integration testing, ensuring a reliable and scalable end-to-end setup.</w:t>
            </w:r>
            <w:r w:rsidRPr="002E4CF7">
              <w:rPr>
                <w:rFonts w:ascii="Calibri" w:hAnsi="Calibri" w:cs="Calibri"/>
                <w:iCs/>
                <w:lang w:val="en-IN"/>
              </w:rPr>
              <w:t> </w:t>
            </w:r>
          </w:p>
          <w:p w14:paraId="7E266143" w14:textId="77777777" w:rsidR="00382EEF" w:rsidRPr="0075450B" w:rsidRDefault="00382EEF" w:rsidP="008A2FF5">
            <w:pPr>
              <w:pStyle w:val="TableParagraph"/>
              <w:tabs>
                <w:tab w:val="left" w:pos="426"/>
              </w:tabs>
              <w:spacing w:before="53" w:after="53"/>
              <w:ind w:left="158"/>
              <w:rPr>
                <w:rFonts w:ascii="Calibri" w:hAnsi="Calibri" w:cs="Calibri"/>
                <w:iCs/>
              </w:rPr>
            </w:pPr>
          </w:p>
        </w:tc>
      </w:tr>
      <w:tr w:rsidR="00382EEF" w:rsidRPr="002A5779" w14:paraId="23D9257B" w14:textId="77777777" w:rsidTr="008A2FF5">
        <w:trPr>
          <w:trHeight w:val="1479"/>
        </w:trPr>
        <w:tc>
          <w:tcPr>
            <w:tcW w:w="2156" w:type="dxa"/>
            <w:vAlign w:val="center"/>
          </w:tcPr>
          <w:p w14:paraId="1C34AE6B" w14:textId="77777777" w:rsidR="00382EEF" w:rsidRPr="00BF7EAF" w:rsidRDefault="00382EEF"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Role</w:t>
            </w:r>
            <w:r w:rsidRPr="00BF7EAF">
              <w:rPr>
                <w:rFonts w:ascii="ES Klarheit Grotesk" w:hAnsi="ES Klarheit Grotesk"/>
                <w:bCs/>
                <w:color w:val="606060" w:themeColor="background2" w:themeShade="80"/>
                <w:spacing w:val="-3"/>
                <w:sz w:val="20"/>
              </w:rPr>
              <w:t xml:space="preserve"> </w:t>
            </w:r>
            <w:r w:rsidRPr="00BF7EAF">
              <w:rPr>
                <w:rFonts w:ascii="ES Klarheit Grotesk" w:hAnsi="ES Klarheit Grotesk"/>
                <w:bCs/>
                <w:color w:val="606060" w:themeColor="background2" w:themeShade="80"/>
                <w:sz w:val="20"/>
              </w:rPr>
              <w:t>&amp;</w:t>
            </w:r>
            <w:r w:rsidRPr="00BF7EAF">
              <w:rPr>
                <w:rFonts w:ascii="ES Klarheit Grotesk" w:hAnsi="ES Klarheit Grotesk"/>
                <w:bCs/>
                <w:color w:val="606060" w:themeColor="background2" w:themeShade="80"/>
                <w:spacing w:val="-3"/>
                <w:sz w:val="20"/>
              </w:rPr>
              <w:t xml:space="preserve"> </w:t>
            </w:r>
            <w:r w:rsidRPr="00BF7EAF">
              <w:rPr>
                <w:rFonts w:ascii="ES Klarheit Grotesk" w:hAnsi="ES Klarheit Grotesk"/>
                <w:bCs/>
                <w:color w:val="606060" w:themeColor="background2" w:themeShade="80"/>
                <w:spacing w:val="-2"/>
                <w:sz w:val="20"/>
              </w:rPr>
              <w:t>Contribution</w:t>
            </w:r>
          </w:p>
        </w:tc>
        <w:tc>
          <w:tcPr>
            <w:tcW w:w="8176" w:type="dxa"/>
            <w:gridSpan w:val="3"/>
            <w:vAlign w:val="center"/>
          </w:tcPr>
          <w:p w14:paraId="2C14065B" w14:textId="77777777" w:rsidR="00382EEF" w:rsidRPr="0075450B" w:rsidRDefault="00382EEF" w:rsidP="00382EEF">
            <w:pPr>
              <w:pStyle w:val="NormalWeb"/>
              <w:numPr>
                <w:ilvl w:val="0"/>
                <w:numId w:val="15"/>
              </w:numPr>
              <w:spacing w:before="74" w:beforeAutospacing="0" w:after="0" w:afterAutospacing="0"/>
              <w:rPr>
                <w:rFonts w:ascii="Calibri" w:hAnsi="Calibri" w:cs="Calibri"/>
                <w:sz w:val="22"/>
                <w:szCs w:val="22"/>
                <w:lang w:val="en-US"/>
              </w:rPr>
            </w:pPr>
            <w:r w:rsidRPr="0075450B">
              <w:rPr>
                <w:rFonts w:ascii="Calibri" w:hAnsi="Calibri" w:cs="Calibri"/>
                <w:sz w:val="22"/>
                <w:szCs w:val="22"/>
              </w:rPr>
              <w:t>Design, lead and delivered an end</w:t>
            </w:r>
            <w:r w:rsidRPr="0075450B">
              <w:rPr>
                <w:rFonts w:ascii="Calibri" w:hAnsi="Calibri" w:cs="Calibri"/>
                <w:sz w:val="22"/>
                <w:szCs w:val="22"/>
              </w:rPr>
              <w:noBreakHyphen/>
              <w:t>to</w:t>
            </w:r>
            <w:r w:rsidRPr="0075450B">
              <w:rPr>
                <w:rFonts w:ascii="Calibri" w:hAnsi="Calibri" w:cs="Calibri"/>
                <w:sz w:val="22"/>
                <w:szCs w:val="22"/>
              </w:rPr>
              <w:noBreakHyphen/>
              <w:t>end MCP server solution enabling metadata</w:t>
            </w:r>
            <w:r w:rsidRPr="0075450B">
              <w:rPr>
                <w:rFonts w:ascii="Calibri" w:hAnsi="Calibri" w:cs="Calibri"/>
                <w:sz w:val="22"/>
                <w:szCs w:val="22"/>
              </w:rPr>
              <w:noBreakHyphen/>
              <w:t xml:space="preserve">driven tool generation from JSON configurations. Built a JSON → Python MCP Tool Generator using </w:t>
            </w:r>
            <w:proofErr w:type="spellStart"/>
            <w:r w:rsidRPr="0075450B">
              <w:rPr>
                <w:rFonts w:ascii="Calibri" w:hAnsi="Calibri" w:cs="Calibri"/>
                <w:sz w:val="22"/>
                <w:szCs w:val="22"/>
              </w:rPr>
              <w:t>Pydantic</w:t>
            </w:r>
            <w:proofErr w:type="spellEnd"/>
            <w:r w:rsidRPr="0075450B">
              <w:rPr>
                <w:rFonts w:ascii="Calibri" w:hAnsi="Calibri" w:cs="Calibri"/>
                <w:sz w:val="22"/>
                <w:szCs w:val="22"/>
              </w:rPr>
              <w:t xml:space="preserve"> for schema validation, type mapping (JSON, Python, </w:t>
            </w:r>
            <w:proofErr w:type="spellStart"/>
            <w:r w:rsidRPr="0075450B">
              <w:rPr>
                <w:rFonts w:ascii="Calibri" w:hAnsi="Calibri" w:cs="Calibri"/>
                <w:sz w:val="22"/>
                <w:szCs w:val="22"/>
              </w:rPr>
              <w:t>BigQuery</w:t>
            </w:r>
            <w:proofErr w:type="spellEnd"/>
            <w:r w:rsidRPr="0075450B">
              <w:rPr>
                <w:rFonts w:ascii="Calibri" w:hAnsi="Calibri" w:cs="Calibri"/>
                <w:sz w:val="22"/>
                <w:szCs w:val="22"/>
              </w:rPr>
              <w:t>), and safe name sanitization.</w:t>
            </w:r>
          </w:p>
          <w:p w14:paraId="17448F7A" w14:textId="77777777" w:rsidR="00382EEF" w:rsidRPr="0075450B" w:rsidRDefault="00382EEF" w:rsidP="00382EEF">
            <w:pPr>
              <w:pStyle w:val="NormalWeb"/>
              <w:numPr>
                <w:ilvl w:val="0"/>
                <w:numId w:val="15"/>
              </w:numPr>
              <w:spacing w:before="74" w:beforeAutospacing="0" w:after="0" w:afterAutospacing="0"/>
              <w:rPr>
                <w:rFonts w:ascii="Calibri" w:hAnsi="Calibri" w:cs="Calibri"/>
                <w:sz w:val="22"/>
                <w:szCs w:val="22"/>
                <w:lang w:val="en-US"/>
              </w:rPr>
            </w:pPr>
            <w:r w:rsidRPr="0075450B">
              <w:rPr>
                <w:rFonts w:ascii="Calibri" w:hAnsi="Calibri" w:cs="Calibri"/>
                <w:sz w:val="22"/>
                <w:szCs w:val="22"/>
              </w:rPr>
              <w:t xml:space="preserve">Generated </w:t>
            </w:r>
            <w:proofErr w:type="spellStart"/>
            <w:r w:rsidRPr="0075450B">
              <w:rPr>
                <w:rFonts w:ascii="Calibri" w:hAnsi="Calibri" w:cs="Calibri"/>
                <w:sz w:val="22"/>
                <w:szCs w:val="22"/>
              </w:rPr>
              <w:t>FastMCP</w:t>
            </w:r>
            <w:proofErr w:type="spellEnd"/>
            <w:r w:rsidRPr="0075450B">
              <w:rPr>
                <w:rFonts w:ascii="Calibri" w:hAnsi="Calibri" w:cs="Calibri"/>
                <w:sz w:val="22"/>
                <w:szCs w:val="22"/>
              </w:rPr>
              <w:t xml:space="preserve"> tools with typed inputs, SQL execution, error handling, and health checks, producing a ready</w:t>
            </w:r>
            <w:r w:rsidRPr="0075450B">
              <w:rPr>
                <w:rFonts w:ascii="Calibri" w:hAnsi="Calibri" w:cs="Calibri"/>
                <w:sz w:val="22"/>
                <w:szCs w:val="22"/>
              </w:rPr>
              <w:noBreakHyphen/>
              <w:t>to</w:t>
            </w:r>
            <w:r w:rsidRPr="0075450B">
              <w:rPr>
                <w:rFonts w:ascii="Calibri" w:hAnsi="Calibri" w:cs="Calibri"/>
                <w:sz w:val="22"/>
                <w:szCs w:val="22"/>
              </w:rPr>
              <w:noBreakHyphen/>
              <w:t>deploy MCP server.</w:t>
            </w:r>
          </w:p>
          <w:p w14:paraId="3C40FA8F" w14:textId="77777777" w:rsidR="00382EEF" w:rsidRPr="0075450B" w:rsidRDefault="00382EEF" w:rsidP="00382EEF">
            <w:pPr>
              <w:pStyle w:val="NormalWeb"/>
              <w:numPr>
                <w:ilvl w:val="0"/>
                <w:numId w:val="15"/>
              </w:numPr>
              <w:spacing w:before="74" w:beforeAutospacing="0" w:after="0" w:afterAutospacing="0"/>
              <w:rPr>
                <w:rFonts w:ascii="Calibri" w:hAnsi="Calibri" w:cs="Calibri"/>
                <w:sz w:val="22"/>
                <w:szCs w:val="22"/>
                <w:lang w:val="en-US"/>
              </w:rPr>
            </w:pPr>
            <w:r w:rsidRPr="0075450B">
              <w:rPr>
                <w:rFonts w:ascii="Calibri" w:hAnsi="Calibri" w:cs="Calibri"/>
                <w:sz w:val="22"/>
                <w:szCs w:val="22"/>
              </w:rPr>
              <w:lastRenderedPageBreak/>
              <w:t>Validated generated tools using MCP Inspector, reducing defects and technical debt while accelerating delivery.</w:t>
            </w:r>
          </w:p>
        </w:tc>
      </w:tr>
      <w:tr w:rsidR="00382EEF" w:rsidRPr="002A5779" w14:paraId="618F6C2D" w14:textId="77777777" w:rsidTr="008A2FF5">
        <w:trPr>
          <w:trHeight w:val="379"/>
        </w:trPr>
        <w:tc>
          <w:tcPr>
            <w:tcW w:w="2156" w:type="dxa"/>
            <w:vAlign w:val="center"/>
          </w:tcPr>
          <w:p w14:paraId="5C7F97E1" w14:textId="77777777" w:rsidR="00382EEF" w:rsidRPr="00BF7EAF" w:rsidRDefault="00382EEF" w:rsidP="008A2FF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lastRenderedPageBreak/>
              <w:t>Technology</w:t>
            </w:r>
            <w:r w:rsidRPr="00BF7EAF">
              <w:rPr>
                <w:rFonts w:ascii="ES Klarheit Grotesk" w:hAnsi="ES Klarheit Grotesk"/>
                <w:bCs/>
                <w:color w:val="606060" w:themeColor="background2" w:themeShade="80"/>
                <w:spacing w:val="-7"/>
                <w:sz w:val="20"/>
              </w:rPr>
              <w:t xml:space="preserve"> &amp;</w:t>
            </w:r>
            <w:r w:rsidRPr="00BF7EAF">
              <w:rPr>
                <w:rFonts w:ascii="ES Klarheit Grotesk" w:hAnsi="ES Klarheit Grotesk"/>
                <w:bCs/>
                <w:color w:val="606060" w:themeColor="background2" w:themeShade="80"/>
                <w:spacing w:val="-2"/>
                <w:sz w:val="20"/>
              </w:rPr>
              <w:t xml:space="preserve"> Tools</w:t>
            </w:r>
          </w:p>
        </w:tc>
        <w:tc>
          <w:tcPr>
            <w:tcW w:w="8176" w:type="dxa"/>
            <w:gridSpan w:val="3"/>
            <w:vAlign w:val="center"/>
          </w:tcPr>
          <w:p w14:paraId="25F2756C" w14:textId="77777777" w:rsidR="00382EEF" w:rsidRPr="0075450B" w:rsidRDefault="00382EEF" w:rsidP="008A2FF5">
            <w:pPr>
              <w:pStyle w:val="TableParagraph"/>
              <w:spacing w:before="1"/>
              <w:rPr>
                <w:rFonts w:ascii="Calibri" w:hAnsi="Calibri" w:cs="Calibri"/>
              </w:rPr>
            </w:pPr>
            <w:r w:rsidRPr="0075450B">
              <w:rPr>
                <w:rFonts w:ascii="Calibri" w:hAnsi="Calibri" w:cs="Calibri"/>
                <w:lang w:val="en-GB"/>
              </w:rPr>
              <w:t>GCP, Cloud Run, Fast MCP, </w:t>
            </w:r>
            <w:proofErr w:type="spellStart"/>
            <w:r w:rsidRPr="0075450B">
              <w:rPr>
                <w:rFonts w:ascii="Calibri" w:hAnsi="Calibri" w:cs="Calibri"/>
                <w:lang w:val="en-GB"/>
              </w:rPr>
              <w:t>Github</w:t>
            </w:r>
            <w:proofErr w:type="spellEnd"/>
            <w:r w:rsidRPr="0075450B">
              <w:rPr>
                <w:rFonts w:ascii="Calibri" w:hAnsi="Calibri" w:cs="Calibri"/>
                <w:lang w:val="en-GB"/>
              </w:rPr>
              <w:t> Actions, ADK Agent, </w:t>
            </w:r>
            <w:proofErr w:type="spellStart"/>
            <w:r w:rsidRPr="0075450B">
              <w:rPr>
                <w:rFonts w:ascii="Calibri" w:hAnsi="Calibri" w:cs="Calibri"/>
                <w:lang w:val="en-GB"/>
              </w:rPr>
              <w:t>Bigquery</w:t>
            </w:r>
            <w:proofErr w:type="spellEnd"/>
            <w:r w:rsidRPr="0075450B">
              <w:rPr>
                <w:rFonts w:ascii="Calibri" w:hAnsi="Calibri" w:cs="Calibri"/>
                <w:lang w:val="en-GB"/>
              </w:rPr>
              <w:t>, Python and </w:t>
            </w:r>
            <w:proofErr w:type="spellStart"/>
            <w:r w:rsidRPr="0075450B">
              <w:rPr>
                <w:rFonts w:ascii="Calibri" w:hAnsi="Calibri" w:cs="Calibri"/>
                <w:lang w:val="en-GB"/>
              </w:rPr>
              <w:t>Pytest</w:t>
            </w:r>
            <w:proofErr w:type="spellEnd"/>
            <w:r w:rsidRPr="0075450B">
              <w:rPr>
                <w:rFonts w:ascii="Calibri" w:hAnsi="Calibri" w:cs="Calibri"/>
                <w:lang w:val="en-GB"/>
              </w:rPr>
              <w:t> </w:t>
            </w:r>
          </w:p>
        </w:tc>
      </w:tr>
    </w:tbl>
    <w:p w14:paraId="7654245B" w14:textId="77777777" w:rsidR="00724D83" w:rsidRDefault="00724D83" w:rsidP="00724D83">
      <w:pPr>
        <w:pStyle w:val="BodyText"/>
        <w:rPr>
          <w:rFonts w:ascii="ES Klarheit Grotesk" w:hAnsi="ES Klarheit Grotesk"/>
          <w:b/>
          <w:color w:val="606060" w:themeColor="background2" w:themeShade="80"/>
        </w:rPr>
      </w:pPr>
    </w:p>
    <w:p w14:paraId="4B7F63E0" w14:textId="77777777" w:rsidR="00A07C8E" w:rsidRDefault="00A07C8E" w:rsidP="00724D83">
      <w:pPr>
        <w:pStyle w:val="BodyText"/>
        <w:rPr>
          <w:rFonts w:ascii="ES Klarheit Grotesk" w:hAnsi="ES Klarheit Grotesk"/>
          <w:b/>
          <w:color w:val="606060" w:themeColor="background2" w:themeShade="80"/>
        </w:rPr>
      </w:pPr>
    </w:p>
    <w:tbl>
      <w:tblPr>
        <w:tblW w:w="0" w:type="auto"/>
        <w:tblInd w:w="147" w:type="dxa"/>
        <w:tblBorders>
          <w:top w:val="single" w:sz="12" w:space="0" w:color="FF5E4F" w:themeColor="text2"/>
          <w:bottom w:val="single" w:sz="12" w:space="0" w:color="FF5E4F" w:themeColor="text2"/>
          <w:insideH w:val="single" w:sz="12" w:space="0" w:color="FF5E4F" w:themeColor="text2"/>
          <w:insideV w:val="single" w:sz="12" w:space="0" w:color="FF5E4F" w:themeColor="text2"/>
        </w:tblBorders>
        <w:tblLayout w:type="fixed"/>
        <w:tblCellMar>
          <w:left w:w="0" w:type="dxa"/>
          <w:right w:w="0" w:type="dxa"/>
        </w:tblCellMar>
        <w:tblLook w:val="01E0" w:firstRow="1" w:lastRow="1" w:firstColumn="1" w:lastColumn="1" w:noHBand="0" w:noVBand="0"/>
      </w:tblPr>
      <w:tblGrid>
        <w:gridCol w:w="2162"/>
        <w:gridCol w:w="4488"/>
        <w:gridCol w:w="1898"/>
        <w:gridCol w:w="1814"/>
      </w:tblGrid>
      <w:tr w:rsidR="00652D15" w:rsidRPr="002A5779" w14:paraId="29491AA4" w14:textId="77777777" w:rsidTr="006D46B5">
        <w:trPr>
          <w:trHeight w:val="378"/>
        </w:trPr>
        <w:tc>
          <w:tcPr>
            <w:tcW w:w="2162" w:type="dxa"/>
            <w:vAlign w:val="center"/>
          </w:tcPr>
          <w:p w14:paraId="4A0E12E4" w14:textId="77777777" w:rsidR="00652D15" w:rsidRPr="00BF7EAF" w:rsidRDefault="00652D15" w:rsidP="004D6498">
            <w:pPr>
              <w:pStyle w:val="TableParagraph"/>
              <w:spacing w:before="1"/>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Project</w:t>
            </w:r>
            <w:r w:rsidRPr="00BF7EAF">
              <w:rPr>
                <w:rFonts w:ascii="ES Klarheit Grotesk" w:hAnsi="ES Klarheit Grotesk"/>
                <w:bCs/>
                <w:color w:val="606060" w:themeColor="background2" w:themeShade="80"/>
                <w:spacing w:val="-9"/>
                <w:sz w:val="20"/>
              </w:rPr>
              <w:t xml:space="preserve"> </w:t>
            </w:r>
            <w:r w:rsidRPr="00BF7EAF">
              <w:rPr>
                <w:rFonts w:ascii="ES Klarheit Grotesk" w:hAnsi="ES Klarheit Grotesk"/>
                <w:bCs/>
                <w:color w:val="606060" w:themeColor="background2" w:themeShade="80"/>
                <w:spacing w:val="-4"/>
                <w:sz w:val="20"/>
              </w:rPr>
              <w:t>Name</w:t>
            </w:r>
          </w:p>
        </w:tc>
        <w:tc>
          <w:tcPr>
            <w:tcW w:w="4488" w:type="dxa"/>
            <w:vAlign w:val="center"/>
          </w:tcPr>
          <w:p w14:paraId="18F787DA" w14:textId="2C71DCAA" w:rsidR="00652D15" w:rsidRPr="0075450B" w:rsidRDefault="006D46B5" w:rsidP="004D6498">
            <w:pPr>
              <w:pStyle w:val="TableParagraph"/>
              <w:spacing w:before="1"/>
              <w:rPr>
                <w:rFonts w:ascii="Calibri" w:hAnsi="Calibri" w:cs="Calibri"/>
              </w:rPr>
            </w:pPr>
            <w:r w:rsidRPr="0075450B">
              <w:rPr>
                <w:rFonts w:ascii="Calibri" w:hAnsi="Calibri" w:cs="Calibri"/>
              </w:rPr>
              <w:t>EA</w:t>
            </w:r>
          </w:p>
        </w:tc>
        <w:tc>
          <w:tcPr>
            <w:tcW w:w="1898" w:type="dxa"/>
            <w:vAlign w:val="center"/>
          </w:tcPr>
          <w:p w14:paraId="6B23738F" w14:textId="77777777" w:rsidR="00652D15" w:rsidRPr="0075450B" w:rsidRDefault="00652D15" w:rsidP="004D6498">
            <w:pPr>
              <w:pStyle w:val="TableParagraph"/>
              <w:spacing w:before="1"/>
              <w:rPr>
                <w:rFonts w:ascii="Calibri" w:hAnsi="Calibri" w:cs="Calibri"/>
              </w:rPr>
            </w:pPr>
            <w:r w:rsidRPr="0075450B">
              <w:rPr>
                <w:rFonts w:ascii="Calibri" w:hAnsi="Calibri" w:cs="Calibri"/>
              </w:rPr>
              <w:t>Team</w:t>
            </w:r>
            <w:r w:rsidRPr="0075450B">
              <w:rPr>
                <w:rFonts w:ascii="Calibri" w:hAnsi="Calibri" w:cs="Calibri"/>
                <w:spacing w:val="-3"/>
              </w:rPr>
              <w:t xml:space="preserve"> </w:t>
            </w:r>
            <w:r w:rsidRPr="0075450B">
              <w:rPr>
                <w:rFonts w:ascii="Calibri" w:hAnsi="Calibri" w:cs="Calibri"/>
                <w:spacing w:val="-4"/>
              </w:rPr>
              <w:t>Size</w:t>
            </w:r>
          </w:p>
        </w:tc>
        <w:tc>
          <w:tcPr>
            <w:tcW w:w="1814" w:type="dxa"/>
            <w:vAlign w:val="center"/>
          </w:tcPr>
          <w:p w14:paraId="4A152C16" w14:textId="1ADC1D91" w:rsidR="00652D15" w:rsidRPr="0075450B" w:rsidRDefault="0071124F" w:rsidP="004D6498">
            <w:pPr>
              <w:pStyle w:val="TableParagraph"/>
              <w:spacing w:before="1"/>
              <w:rPr>
                <w:rFonts w:ascii="Calibri" w:hAnsi="Calibri" w:cs="Calibri"/>
              </w:rPr>
            </w:pPr>
            <w:r w:rsidRPr="0075450B">
              <w:rPr>
                <w:rFonts w:ascii="Calibri" w:hAnsi="Calibri" w:cs="Calibri"/>
              </w:rPr>
              <w:t>4</w:t>
            </w:r>
          </w:p>
        </w:tc>
      </w:tr>
      <w:tr w:rsidR="00652D15" w:rsidRPr="002A5779" w14:paraId="269C0612" w14:textId="77777777" w:rsidTr="006D46B5">
        <w:trPr>
          <w:trHeight w:val="378"/>
        </w:trPr>
        <w:tc>
          <w:tcPr>
            <w:tcW w:w="2162" w:type="dxa"/>
            <w:vAlign w:val="center"/>
          </w:tcPr>
          <w:p w14:paraId="748FC677" w14:textId="77777777" w:rsidR="00652D15" w:rsidRPr="00BF7EAF" w:rsidRDefault="00652D15" w:rsidP="004D6498">
            <w:pPr>
              <w:pStyle w:val="TableParagraph"/>
              <w:spacing w:before="1"/>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Start</w:t>
            </w:r>
            <w:r w:rsidRPr="00BF7EAF">
              <w:rPr>
                <w:rFonts w:ascii="ES Klarheit Grotesk" w:hAnsi="ES Klarheit Grotesk"/>
                <w:bCs/>
                <w:color w:val="606060" w:themeColor="background2" w:themeShade="80"/>
                <w:spacing w:val="-4"/>
                <w:sz w:val="20"/>
              </w:rPr>
              <w:t xml:space="preserve"> Date</w:t>
            </w:r>
          </w:p>
        </w:tc>
        <w:tc>
          <w:tcPr>
            <w:tcW w:w="4488" w:type="dxa"/>
            <w:vAlign w:val="center"/>
          </w:tcPr>
          <w:p w14:paraId="4ABDA89C" w14:textId="4BF81631" w:rsidR="00652D15" w:rsidRPr="0075450B" w:rsidRDefault="0071124F" w:rsidP="0071124F">
            <w:pPr>
              <w:pStyle w:val="TableParagraph"/>
              <w:spacing w:before="1"/>
              <w:ind w:left="0"/>
              <w:rPr>
                <w:rFonts w:ascii="Calibri" w:hAnsi="Calibri" w:cs="Calibri"/>
                <w:highlight w:val="yellow"/>
              </w:rPr>
            </w:pPr>
            <w:r w:rsidRPr="0075450B">
              <w:rPr>
                <w:rFonts w:ascii="Calibri" w:hAnsi="Calibri" w:cs="Calibri"/>
              </w:rPr>
              <w:t xml:space="preserve"> March 2025</w:t>
            </w:r>
          </w:p>
        </w:tc>
        <w:tc>
          <w:tcPr>
            <w:tcW w:w="1898" w:type="dxa"/>
            <w:vAlign w:val="center"/>
          </w:tcPr>
          <w:p w14:paraId="68FA395E" w14:textId="77777777" w:rsidR="00652D15" w:rsidRPr="0075450B" w:rsidRDefault="00652D15" w:rsidP="004D6498">
            <w:pPr>
              <w:pStyle w:val="TableParagraph"/>
              <w:spacing w:before="1"/>
              <w:rPr>
                <w:rFonts w:ascii="Calibri" w:hAnsi="Calibri" w:cs="Calibri"/>
              </w:rPr>
            </w:pPr>
            <w:r w:rsidRPr="0075450B">
              <w:rPr>
                <w:rFonts w:ascii="Calibri" w:hAnsi="Calibri" w:cs="Calibri"/>
              </w:rPr>
              <w:t>End</w:t>
            </w:r>
            <w:r w:rsidRPr="0075450B">
              <w:rPr>
                <w:rFonts w:ascii="Calibri" w:hAnsi="Calibri" w:cs="Calibri"/>
                <w:spacing w:val="1"/>
              </w:rPr>
              <w:t xml:space="preserve"> </w:t>
            </w:r>
            <w:r w:rsidRPr="0075450B">
              <w:rPr>
                <w:rFonts w:ascii="Calibri" w:hAnsi="Calibri" w:cs="Calibri"/>
                <w:spacing w:val="-4"/>
              </w:rPr>
              <w:t>Date</w:t>
            </w:r>
          </w:p>
        </w:tc>
        <w:tc>
          <w:tcPr>
            <w:tcW w:w="1814" w:type="dxa"/>
            <w:vAlign w:val="center"/>
          </w:tcPr>
          <w:p w14:paraId="6277BD0A" w14:textId="62E079AA" w:rsidR="00652D15" w:rsidRPr="0075450B" w:rsidRDefault="0071124F" w:rsidP="004D6498">
            <w:pPr>
              <w:pStyle w:val="TableParagraph"/>
              <w:spacing w:before="1"/>
              <w:rPr>
                <w:rFonts w:ascii="Calibri" w:hAnsi="Calibri" w:cs="Calibri"/>
              </w:rPr>
            </w:pPr>
            <w:r w:rsidRPr="0075450B">
              <w:rPr>
                <w:rFonts w:ascii="Calibri" w:hAnsi="Calibri" w:cs="Calibri"/>
              </w:rPr>
              <w:t>October 2025</w:t>
            </w:r>
          </w:p>
        </w:tc>
      </w:tr>
      <w:tr w:rsidR="00652D15" w:rsidRPr="002A5779" w14:paraId="4D31D9B2" w14:textId="77777777" w:rsidTr="004D6498">
        <w:trPr>
          <w:trHeight w:val="720"/>
        </w:trPr>
        <w:tc>
          <w:tcPr>
            <w:tcW w:w="2162" w:type="dxa"/>
            <w:vAlign w:val="center"/>
          </w:tcPr>
          <w:p w14:paraId="4AA1A76C" w14:textId="77777777" w:rsidR="00652D15" w:rsidRPr="00BF7EAF" w:rsidRDefault="00652D15" w:rsidP="004D6498">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Project</w:t>
            </w:r>
            <w:r w:rsidRPr="00BF7EAF">
              <w:rPr>
                <w:rFonts w:ascii="ES Klarheit Grotesk" w:hAnsi="ES Klarheit Grotesk"/>
                <w:bCs/>
                <w:color w:val="606060" w:themeColor="background2" w:themeShade="80"/>
                <w:spacing w:val="-7"/>
                <w:sz w:val="20"/>
              </w:rPr>
              <w:t xml:space="preserve"> </w:t>
            </w:r>
            <w:r w:rsidRPr="00BF7EAF">
              <w:rPr>
                <w:rFonts w:ascii="ES Klarheit Grotesk" w:hAnsi="ES Klarheit Grotesk"/>
                <w:bCs/>
                <w:color w:val="606060" w:themeColor="background2" w:themeShade="80"/>
                <w:spacing w:val="-2"/>
                <w:sz w:val="20"/>
              </w:rPr>
              <w:t>Description</w:t>
            </w:r>
          </w:p>
        </w:tc>
        <w:tc>
          <w:tcPr>
            <w:tcW w:w="8200" w:type="dxa"/>
            <w:gridSpan w:val="3"/>
            <w:vAlign w:val="center"/>
          </w:tcPr>
          <w:p w14:paraId="36A0ADA1" w14:textId="272B27EC" w:rsidR="00652D15" w:rsidRPr="0075450B" w:rsidRDefault="006D46B5" w:rsidP="004D6498">
            <w:pPr>
              <w:tabs>
                <w:tab w:val="left" w:pos="360"/>
              </w:tabs>
              <w:adjustRightInd w:val="0"/>
              <w:spacing w:before="60" w:after="60"/>
              <w:ind w:left="138"/>
              <w:rPr>
                <w:rFonts w:ascii="Calibri" w:hAnsi="Calibri" w:cs="Calibri"/>
                <w:sz w:val="22"/>
                <w:szCs w:val="22"/>
              </w:rPr>
            </w:pPr>
            <w:r w:rsidRPr="0075450B">
              <w:rPr>
                <w:rFonts w:ascii="Calibri" w:hAnsi="Calibri" w:cs="Calibri"/>
                <w:sz w:val="22"/>
                <w:szCs w:val="22"/>
                <w:lang w:val="en-IN"/>
              </w:rPr>
              <w:t>Automation of Engineering, Data Workflows and Conversational Chatbots creation using AI powered Serverless pipeline on AWS and GCP and Tool Integration.</w:t>
            </w:r>
          </w:p>
        </w:tc>
      </w:tr>
      <w:tr w:rsidR="006D46B5" w:rsidRPr="002A5779" w14:paraId="7BD29D79" w14:textId="77777777" w:rsidTr="00104164">
        <w:trPr>
          <w:trHeight w:val="901"/>
        </w:trPr>
        <w:tc>
          <w:tcPr>
            <w:tcW w:w="2162" w:type="dxa"/>
            <w:vAlign w:val="center"/>
          </w:tcPr>
          <w:p w14:paraId="0C796433" w14:textId="77777777" w:rsidR="006D46B5" w:rsidRPr="00BF7EAF" w:rsidRDefault="006D46B5" w:rsidP="006D46B5">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Role</w:t>
            </w:r>
            <w:r w:rsidRPr="00BF7EAF">
              <w:rPr>
                <w:rFonts w:ascii="ES Klarheit Grotesk" w:hAnsi="ES Klarheit Grotesk"/>
                <w:bCs/>
                <w:color w:val="606060" w:themeColor="background2" w:themeShade="80"/>
                <w:spacing w:val="-3"/>
                <w:sz w:val="20"/>
              </w:rPr>
              <w:t xml:space="preserve"> </w:t>
            </w:r>
            <w:r w:rsidRPr="00BF7EAF">
              <w:rPr>
                <w:rFonts w:ascii="ES Klarheit Grotesk" w:hAnsi="ES Klarheit Grotesk"/>
                <w:bCs/>
                <w:color w:val="606060" w:themeColor="background2" w:themeShade="80"/>
                <w:sz w:val="20"/>
              </w:rPr>
              <w:t>&amp;</w:t>
            </w:r>
            <w:r w:rsidRPr="00BF7EAF">
              <w:rPr>
                <w:rFonts w:ascii="ES Klarheit Grotesk" w:hAnsi="ES Klarheit Grotesk"/>
                <w:bCs/>
                <w:color w:val="606060" w:themeColor="background2" w:themeShade="80"/>
                <w:spacing w:val="-3"/>
                <w:sz w:val="20"/>
              </w:rPr>
              <w:t xml:space="preserve"> </w:t>
            </w:r>
            <w:r w:rsidRPr="00BF7EAF">
              <w:rPr>
                <w:rFonts w:ascii="ES Klarheit Grotesk" w:hAnsi="ES Klarheit Grotesk"/>
                <w:bCs/>
                <w:color w:val="606060" w:themeColor="background2" w:themeShade="80"/>
                <w:spacing w:val="-2"/>
                <w:sz w:val="20"/>
              </w:rPr>
              <w:t>Contribution</w:t>
            </w:r>
          </w:p>
        </w:tc>
        <w:tc>
          <w:tcPr>
            <w:tcW w:w="8200" w:type="dxa"/>
            <w:gridSpan w:val="3"/>
          </w:tcPr>
          <w:p w14:paraId="50BB500D" w14:textId="77777777" w:rsidR="006D46B5" w:rsidRPr="0075450B" w:rsidRDefault="006D46B5" w:rsidP="006D46B5">
            <w:pPr>
              <w:pStyle w:val="NormalWeb"/>
              <w:numPr>
                <w:ilvl w:val="0"/>
                <w:numId w:val="15"/>
              </w:numPr>
              <w:spacing w:before="74" w:beforeAutospacing="0" w:after="0" w:afterAutospacing="0"/>
              <w:rPr>
                <w:rFonts w:ascii="Calibri" w:hAnsi="Calibri" w:cs="Calibri"/>
                <w:sz w:val="22"/>
                <w:szCs w:val="22"/>
              </w:rPr>
            </w:pPr>
            <w:r w:rsidRPr="0075450B">
              <w:rPr>
                <w:rFonts w:ascii="Calibri" w:hAnsi="Calibri" w:cs="Calibri"/>
                <w:sz w:val="22"/>
                <w:szCs w:val="22"/>
              </w:rPr>
              <w:t>Architected and deployed serverless event-driven pipeline on AWS to process large volumes of data files, triggered by s3 uploads and orchestrated using event Bridge/SQS and AWS Batch.</w:t>
            </w:r>
          </w:p>
          <w:p w14:paraId="3CFAEC99" w14:textId="77777777" w:rsidR="006D46B5" w:rsidRPr="0075450B" w:rsidRDefault="006D46B5" w:rsidP="006D46B5">
            <w:pPr>
              <w:pStyle w:val="NormalWeb"/>
              <w:numPr>
                <w:ilvl w:val="0"/>
                <w:numId w:val="15"/>
              </w:numPr>
              <w:spacing w:before="74" w:beforeAutospacing="0" w:after="0" w:afterAutospacing="0"/>
              <w:rPr>
                <w:rFonts w:ascii="Calibri" w:hAnsi="Calibri" w:cs="Calibri"/>
                <w:sz w:val="22"/>
                <w:szCs w:val="22"/>
              </w:rPr>
            </w:pPr>
            <w:r w:rsidRPr="0075450B">
              <w:rPr>
                <w:rFonts w:ascii="Calibri" w:hAnsi="Calibri" w:cs="Calibri"/>
                <w:sz w:val="22"/>
                <w:szCs w:val="22"/>
              </w:rPr>
              <w:t xml:space="preserve">Deployed an automation that leveraged OpenAI models to </w:t>
            </w:r>
            <w:proofErr w:type="spellStart"/>
            <w:r w:rsidRPr="0075450B">
              <w:rPr>
                <w:rFonts w:ascii="Calibri" w:hAnsi="Calibri" w:cs="Calibri"/>
                <w:sz w:val="22"/>
                <w:szCs w:val="22"/>
              </w:rPr>
              <w:t>analyze</w:t>
            </w:r>
            <w:proofErr w:type="spellEnd"/>
            <w:r w:rsidRPr="0075450B">
              <w:rPr>
                <w:rFonts w:ascii="Calibri" w:hAnsi="Calibri" w:cs="Calibri"/>
                <w:sz w:val="22"/>
                <w:szCs w:val="22"/>
              </w:rPr>
              <w:t xml:space="preserve"> GITLAB MR and provide AI generated code review comments which can help improve code quality and reduce manual review time. </w:t>
            </w:r>
          </w:p>
          <w:p w14:paraId="01537650" w14:textId="77777777" w:rsidR="006D46B5" w:rsidRPr="0075450B" w:rsidRDefault="006D46B5" w:rsidP="006D46B5">
            <w:pPr>
              <w:pStyle w:val="NormalWeb"/>
              <w:numPr>
                <w:ilvl w:val="0"/>
                <w:numId w:val="15"/>
              </w:numPr>
              <w:spacing w:before="74" w:beforeAutospacing="0" w:after="0" w:afterAutospacing="0"/>
              <w:rPr>
                <w:rFonts w:ascii="Calibri" w:hAnsi="Calibri" w:cs="Calibri"/>
                <w:sz w:val="22"/>
                <w:szCs w:val="22"/>
              </w:rPr>
            </w:pPr>
            <w:r w:rsidRPr="0075450B">
              <w:rPr>
                <w:rFonts w:ascii="Calibri" w:hAnsi="Calibri" w:cs="Calibri"/>
                <w:sz w:val="22"/>
                <w:szCs w:val="22"/>
              </w:rPr>
              <w:t>Automated JIRA issues tracking and reporting using python jobs that extracted tickets via REST APIs and stored them in POSTGRES enabling real time project visibility and SLA compliance dashboards.</w:t>
            </w:r>
          </w:p>
          <w:p w14:paraId="79EE8E89" w14:textId="77777777" w:rsidR="006D46B5" w:rsidRPr="0075450B" w:rsidRDefault="006D46B5" w:rsidP="006D46B5">
            <w:pPr>
              <w:pStyle w:val="NormalWeb"/>
              <w:numPr>
                <w:ilvl w:val="0"/>
                <w:numId w:val="15"/>
              </w:numPr>
              <w:spacing w:before="74" w:beforeAutospacing="0" w:after="0" w:afterAutospacing="0"/>
              <w:rPr>
                <w:rFonts w:ascii="Calibri" w:hAnsi="Calibri" w:cs="Calibri"/>
                <w:sz w:val="22"/>
                <w:szCs w:val="22"/>
              </w:rPr>
            </w:pPr>
            <w:r w:rsidRPr="0075450B">
              <w:rPr>
                <w:rFonts w:ascii="Calibri" w:hAnsi="Calibri" w:cs="Calibri"/>
                <w:sz w:val="22"/>
                <w:szCs w:val="22"/>
              </w:rPr>
              <w:t>Built containerized Python workloads with async processing, parallel executions to ensure high reliability and fault tolerance.</w:t>
            </w:r>
            <w:r w:rsidRPr="0075450B">
              <w:rPr>
                <w:rFonts w:ascii="Calibri" w:hAnsi="Calibri" w:cs="Calibri"/>
                <w:sz w:val="22"/>
                <w:szCs w:val="22"/>
              </w:rPr>
              <w:br/>
              <w:t>Worked on MongoDB for structured data storage.</w:t>
            </w:r>
          </w:p>
          <w:p w14:paraId="4FDF15CE" w14:textId="77777777" w:rsidR="006D46B5" w:rsidRPr="0075450B" w:rsidRDefault="006D46B5" w:rsidP="006D46B5">
            <w:pPr>
              <w:pStyle w:val="NormalWeb"/>
              <w:numPr>
                <w:ilvl w:val="0"/>
                <w:numId w:val="15"/>
              </w:numPr>
              <w:spacing w:before="74" w:beforeAutospacing="0" w:after="0" w:afterAutospacing="0"/>
              <w:rPr>
                <w:rFonts w:ascii="Calibri" w:hAnsi="Calibri" w:cs="Calibri"/>
                <w:sz w:val="22"/>
                <w:szCs w:val="22"/>
              </w:rPr>
            </w:pPr>
            <w:r w:rsidRPr="0075450B">
              <w:rPr>
                <w:rFonts w:ascii="Calibri" w:hAnsi="Calibri" w:cs="Calibri"/>
                <w:sz w:val="22"/>
                <w:szCs w:val="22"/>
              </w:rPr>
              <w:t>Incorporated Open AI based AI analysis to enrich processed data with scoring, insights, and aggregated metrics for downstream reporting.</w:t>
            </w:r>
          </w:p>
          <w:p w14:paraId="3C5464C4" w14:textId="77777777" w:rsidR="006D46B5" w:rsidRPr="0075450B" w:rsidRDefault="006D46B5" w:rsidP="006D46B5">
            <w:pPr>
              <w:pStyle w:val="NormalWeb"/>
              <w:numPr>
                <w:ilvl w:val="0"/>
                <w:numId w:val="15"/>
              </w:numPr>
              <w:spacing w:before="74" w:beforeAutospacing="0" w:after="0" w:afterAutospacing="0"/>
              <w:rPr>
                <w:rFonts w:ascii="Calibri" w:hAnsi="Calibri" w:cs="Calibri"/>
                <w:sz w:val="22"/>
                <w:szCs w:val="22"/>
              </w:rPr>
            </w:pPr>
            <w:r w:rsidRPr="0075450B">
              <w:rPr>
                <w:rFonts w:ascii="Calibri" w:hAnsi="Calibri" w:cs="Calibri"/>
                <w:sz w:val="22"/>
                <w:szCs w:val="22"/>
              </w:rPr>
              <w:t>Created conversational chatbot to generate service now ticket based on the elevator status whose data we will get though the API from the database which has all the info of sold elevator using Google ADK/ Google Customer Engagement Suit.</w:t>
            </w:r>
          </w:p>
          <w:p w14:paraId="2805A689" w14:textId="77777777" w:rsidR="006D46B5" w:rsidRPr="0075450B" w:rsidRDefault="006D46B5" w:rsidP="006D46B5">
            <w:pPr>
              <w:pStyle w:val="TableParagraph"/>
              <w:ind w:right="85"/>
              <w:rPr>
                <w:rFonts w:ascii="Calibri" w:hAnsi="Calibri" w:cs="Calibri"/>
              </w:rPr>
            </w:pPr>
          </w:p>
        </w:tc>
      </w:tr>
      <w:tr w:rsidR="006D46B5" w:rsidRPr="002A5779" w14:paraId="49ECB894" w14:textId="77777777" w:rsidTr="00104164">
        <w:trPr>
          <w:trHeight w:val="389"/>
        </w:trPr>
        <w:tc>
          <w:tcPr>
            <w:tcW w:w="2162" w:type="dxa"/>
            <w:vAlign w:val="center"/>
          </w:tcPr>
          <w:p w14:paraId="59F024A4" w14:textId="77777777" w:rsidR="006D46B5" w:rsidRPr="00BF7EAF" w:rsidRDefault="006D46B5" w:rsidP="006D46B5">
            <w:pPr>
              <w:pStyle w:val="TableParagraph"/>
              <w:spacing w:before="1"/>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Technology</w:t>
            </w:r>
            <w:r w:rsidRPr="00BF7EAF">
              <w:rPr>
                <w:rFonts w:ascii="ES Klarheit Grotesk" w:hAnsi="ES Klarheit Grotesk"/>
                <w:bCs/>
                <w:color w:val="606060" w:themeColor="background2" w:themeShade="80"/>
                <w:spacing w:val="-7"/>
                <w:sz w:val="20"/>
              </w:rPr>
              <w:t xml:space="preserve"> </w:t>
            </w:r>
            <w:r w:rsidRPr="00BF7EAF">
              <w:rPr>
                <w:rFonts w:ascii="ES Klarheit Grotesk" w:hAnsi="ES Klarheit Grotesk"/>
                <w:bCs/>
                <w:color w:val="606060" w:themeColor="background2" w:themeShade="80"/>
                <w:spacing w:val="-2"/>
                <w:sz w:val="20"/>
              </w:rPr>
              <w:t>&amp;Tools</w:t>
            </w:r>
          </w:p>
        </w:tc>
        <w:tc>
          <w:tcPr>
            <w:tcW w:w="8200" w:type="dxa"/>
            <w:gridSpan w:val="3"/>
          </w:tcPr>
          <w:p w14:paraId="0CAA8062" w14:textId="77777777" w:rsidR="006D46B5" w:rsidRPr="0075450B" w:rsidRDefault="006D46B5" w:rsidP="006D46B5">
            <w:pPr>
              <w:pStyle w:val="NormalWeb"/>
              <w:numPr>
                <w:ilvl w:val="0"/>
                <w:numId w:val="15"/>
              </w:numPr>
              <w:spacing w:before="74" w:beforeAutospacing="0" w:after="0" w:afterAutospacing="0"/>
              <w:rPr>
                <w:rFonts w:cs="Arial"/>
                <w:color w:val="535353" w:themeColor="text1" w:themeTint="BF"/>
                <w:sz w:val="22"/>
                <w:szCs w:val="22"/>
              </w:rPr>
            </w:pPr>
            <w:r w:rsidRPr="0075450B">
              <w:rPr>
                <w:sz w:val="22"/>
                <w:szCs w:val="22"/>
              </w:rPr>
              <w:t xml:space="preserve">OpenAI, MongoDB, AWS Batch, JIRA API, AWS SECRET, Cloud Watch, SQS, Event Bridge, </w:t>
            </w:r>
            <w:r w:rsidRPr="0075450B">
              <w:rPr>
                <w:rFonts w:cs="Arial"/>
                <w:sz w:val="22"/>
                <w:szCs w:val="22"/>
              </w:rPr>
              <w:t xml:space="preserve">Google ADK/ Google Customer Engagement Suit, </w:t>
            </w:r>
            <w:proofErr w:type="spellStart"/>
            <w:r w:rsidRPr="0075450B">
              <w:rPr>
                <w:rFonts w:cs="Arial"/>
                <w:sz w:val="22"/>
                <w:szCs w:val="22"/>
              </w:rPr>
              <w:t>Dialogflow</w:t>
            </w:r>
            <w:proofErr w:type="spellEnd"/>
          </w:p>
          <w:p w14:paraId="6CBA80D1" w14:textId="77777777" w:rsidR="006D46B5" w:rsidRPr="002A5779" w:rsidRDefault="006D46B5" w:rsidP="006D46B5">
            <w:pPr>
              <w:pStyle w:val="TableParagraph"/>
              <w:spacing w:before="1"/>
              <w:rPr>
                <w:rFonts w:ascii="ES Klarheit Grotesk" w:hAnsi="ES Klarheit Grotesk" w:cs="Calibri Light"/>
                <w:color w:val="606060" w:themeColor="background2" w:themeShade="80"/>
                <w:sz w:val="20"/>
              </w:rPr>
            </w:pPr>
          </w:p>
        </w:tc>
      </w:tr>
    </w:tbl>
    <w:p w14:paraId="106B1896" w14:textId="77777777" w:rsidR="00A07C8E" w:rsidRDefault="00A07C8E" w:rsidP="00724D83">
      <w:pPr>
        <w:pStyle w:val="BodyText"/>
        <w:rPr>
          <w:rFonts w:ascii="ES Klarheit Grotesk" w:hAnsi="ES Klarheit Grotesk"/>
          <w:b/>
          <w:color w:val="606060" w:themeColor="background2" w:themeShade="80"/>
        </w:rPr>
      </w:pPr>
    </w:p>
    <w:p w14:paraId="1503A73B" w14:textId="77777777" w:rsidR="00724D83" w:rsidRPr="002A5779" w:rsidRDefault="00724D83" w:rsidP="00724D83">
      <w:pPr>
        <w:pStyle w:val="BodyText"/>
        <w:rPr>
          <w:rFonts w:ascii="ES Klarheit Grotesk" w:hAnsi="ES Klarheit Grotesk"/>
          <w:b/>
          <w:color w:val="606060" w:themeColor="background2" w:themeShade="80"/>
        </w:rPr>
      </w:pPr>
    </w:p>
    <w:tbl>
      <w:tblPr>
        <w:tblW w:w="0" w:type="auto"/>
        <w:tblInd w:w="147" w:type="dxa"/>
        <w:tblBorders>
          <w:top w:val="single" w:sz="12" w:space="0" w:color="FF5E4F" w:themeColor="text2"/>
          <w:bottom w:val="single" w:sz="12" w:space="0" w:color="FF5E4F" w:themeColor="text2"/>
          <w:insideH w:val="single" w:sz="12" w:space="0" w:color="FF5E4F" w:themeColor="text2"/>
          <w:insideV w:val="single" w:sz="12" w:space="0" w:color="FF5E4F" w:themeColor="text2"/>
        </w:tblBorders>
        <w:tblLayout w:type="fixed"/>
        <w:tblCellMar>
          <w:left w:w="0" w:type="dxa"/>
          <w:right w:w="0" w:type="dxa"/>
        </w:tblCellMar>
        <w:tblLook w:val="01E0" w:firstRow="1" w:lastRow="1" w:firstColumn="1" w:lastColumn="1" w:noHBand="0" w:noVBand="0"/>
      </w:tblPr>
      <w:tblGrid>
        <w:gridCol w:w="2162"/>
        <w:gridCol w:w="4488"/>
        <w:gridCol w:w="1898"/>
        <w:gridCol w:w="1814"/>
      </w:tblGrid>
      <w:tr w:rsidR="00724D83" w:rsidRPr="002A5779" w14:paraId="20139B4C" w14:textId="77777777" w:rsidTr="00637624">
        <w:trPr>
          <w:trHeight w:val="378"/>
        </w:trPr>
        <w:tc>
          <w:tcPr>
            <w:tcW w:w="2162" w:type="dxa"/>
            <w:vAlign w:val="center"/>
          </w:tcPr>
          <w:p w14:paraId="483332C3" w14:textId="77777777" w:rsidR="00724D83" w:rsidRPr="00BF7EAF" w:rsidRDefault="00724D83" w:rsidP="00F52F07">
            <w:pPr>
              <w:pStyle w:val="TableParagraph"/>
              <w:spacing w:before="1"/>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Project</w:t>
            </w:r>
            <w:r w:rsidRPr="00BF7EAF">
              <w:rPr>
                <w:rFonts w:ascii="ES Klarheit Grotesk" w:hAnsi="ES Klarheit Grotesk"/>
                <w:bCs/>
                <w:color w:val="606060" w:themeColor="background2" w:themeShade="80"/>
                <w:spacing w:val="-9"/>
                <w:sz w:val="20"/>
              </w:rPr>
              <w:t xml:space="preserve"> </w:t>
            </w:r>
            <w:r w:rsidRPr="00BF7EAF">
              <w:rPr>
                <w:rFonts w:ascii="ES Klarheit Grotesk" w:hAnsi="ES Klarheit Grotesk"/>
                <w:bCs/>
                <w:color w:val="606060" w:themeColor="background2" w:themeShade="80"/>
                <w:spacing w:val="-4"/>
                <w:sz w:val="20"/>
              </w:rPr>
              <w:t>Name</w:t>
            </w:r>
          </w:p>
        </w:tc>
        <w:tc>
          <w:tcPr>
            <w:tcW w:w="4488" w:type="dxa"/>
            <w:vAlign w:val="center"/>
          </w:tcPr>
          <w:p w14:paraId="6F2F42BF" w14:textId="4E34F96A" w:rsidR="00724D83" w:rsidRPr="0075450B" w:rsidRDefault="00637624" w:rsidP="00F52F07">
            <w:pPr>
              <w:pStyle w:val="TableParagraph"/>
              <w:spacing w:before="1"/>
              <w:rPr>
                <w:rFonts w:ascii="Calibri" w:hAnsi="Calibri" w:cs="Calibri"/>
              </w:rPr>
            </w:pPr>
            <w:r w:rsidRPr="0075450B">
              <w:rPr>
                <w:rFonts w:ascii="Calibri" w:hAnsi="Calibri" w:cs="Calibri"/>
                <w:b/>
              </w:rPr>
              <w:t>Google Ads</w:t>
            </w:r>
          </w:p>
        </w:tc>
        <w:tc>
          <w:tcPr>
            <w:tcW w:w="1898" w:type="dxa"/>
            <w:vAlign w:val="center"/>
          </w:tcPr>
          <w:p w14:paraId="03208669" w14:textId="77777777" w:rsidR="00724D83" w:rsidRPr="0075450B" w:rsidRDefault="00724D83" w:rsidP="00F52F07">
            <w:pPr>
              <w:pStyle w:val="TableParagraph"/>
              <w:spacing w:before="1"/>
              <w:rPr>
                <w:rFonts w:ascii="Calibri" w:hAnsi="Calibri" w:cs="Calibri"/>
              </w:rPr>
            </w:pPr>
            <w:r w:rsidRPr="0075450B">
              <w:rPr>
                <w:rFonts w:ascii="Calibri" w:hAnsi="Calibri" w:cs="Calibri"/>
              </w:rPr>
              <w:t>Team</w:t>
            </w:r>
            <w:r w:rsidRPr="0075450B">
              <w:rPr>
                <w:rFonts w:ascii="Calibri" w:hAnsi="Calibri" w:cs="Calibri"/>
                <w:spacing w:val="-3"/>
              </w:rPr>
              <w:t xml:space="preserve"> </w:t>
            </w:r>
            <w:r w:rsidRPr="0075450B">
              <w:rPr>
                <w:rFonts w:ascii="Calibri" w:hAnsi="Calibri" w:cs="Calibri"/>
                <w:spacing w:val="-4"/>
              </w:rPr>
              <w:t>Size</w:t>
            </w:r>
          </w:p>
        </w:tc>
        <w:tc>
          <w:tcPr>
            <w:tcW w:w="1814" w:type="dxa"/>
            <w:vAlign w:val="center"/>
          </w:tcPr>
          <w:p w14:paraId="11D128B6" w14:textId="19D574D5" w:rsidR="00724D83" w:rsidRPr="0075450B" w:rsidRDefault="00637624" w:rsidP="00F52F07">
            <w:pPr>
              <w:pStyle w:val="TableParagraph"/>
              <w:spacing w:before="1"/>
              <w:rPr>
                <w:rFonts w:ascii="Calibri" w:hAnsi="Calibri" w:cs="Calibri"/>
              </w:rPr>
            </w:pPr>
            <w:r w:rsidRPr="0075450B">
              <w:rPr>
                <w:rFonts w:ascii="Calibri" w:hAnsi="Calibri" w:cs="Calibri"/>
              </w:rPr>
              <w:t>1</w:t>
            </w:r>
            <w:r w:rsidR="0075450B">
              <w:rPr>
                <w:rFonts w:ascii="Calibri" w:hAnsi="Calibri" w:cs="Calibri"/>
              </w:rPr>
              <w:t>0</w:t>
            </w:r>
          </w:p>
        </w:tc>
      </w:tr>
      <w:tr w:rsidR="00724D83" w:rsidRPr="002A5779" w14:paraId="03CC79EB" w14:textId="77777777" w:rsidTr="00637624">
        <w:trPr>
          <w:trHeight w:val="378"/>
        </w:trPr>
        <w:tc>
          <w:tcPr>
            <w:tcW w:w="2162" w:type="dxa"/>
            <w:vAlign w:val="center"/>
          </w:tcPr>
          <w:p w14:paraId="2B398089" w14:textId="77777777" w:rsidR="00724D83" w:rsidRPr="00BF7EAF" w:rsidRDefault="00724D83" w:rsidP="00F52F07">
            <w:pPr>
              <w:pStyle w:val="TableParagraph"/>
              <w:spacing w:before="1"/>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Start</w:t>
            </w:r>
            <w:r w:rsidRPr="00BF7EAF">
              <w:rPr>
                <w:rFonts w:ascii="ES Klarheit Grotesk" w:hAnsi="ES Klarheit Grotesk"/>
                <w:bCs/>
                <w:color w:val="606060" w:themeColor="background2" w:themeShade="80"/>
                <w:spacing w:val="-4"/>
                <w:sz w:val="20"/>
              </w:rPr>
              <w:t xml:space="preserve"> Date</w:t>
            </w:r>
          </w:p>
        </w:tc>
        <w:tc>
          <w:tcPr>
            <w:tcW w:w="4488" w:type="dxa"/>
            <w:vAlign w:val="center"/>
          </w:tcPr>
          <w:p w14:paraId="5804DE03" w14:textId="75E08F34" w:rsidR="00724D83" w:rsidRPr="0075450B" w:rsidRDefault="00637624" w:rsidP="00F52F07">
            <w:pPr>
              <w:pStyle w:val="TableParagraph"/>
              <w:spacing w:before="1"/>
              <w:rPr>
                <w:rFonts w:ascii="Calibri" w:hAnsi="Calibri" w:cs="Calibri"/>
                <w:highlight w:val="yellow"/>
              </w:rPr>
            </w:pPr>
            <w:r w:rsidRPr="0075450B">
              <w:rPr>
                <w:rFonts w:ascii="Calibri" w:hAnsi="Calibri" w:cs="Calibri"/>
              </w:rPr>
              <w:t>July 2023</w:t>
            </w:r>
          </w:p>
        </w:tc>
        <w:tc>
          <w:tcPr>
            <w:tcW w:w="1898" w:type="dxa"/>
            <w:vAlign w:val="center"/>
          </w:tcPr>
          <w:p w14:paraId="4DC5F58D" w14:textId="77777777" w:rsidR="00724D83" w:rsidRPr="0075450B" w:rsidRDefault="00724D83" w:rsidP="00F52F07">
            <w:pPr>
              <w:pStyle w:val="TableParagraph"/>
              <w:spacing w:before="1"/>
              <w:rPr>
                <w:rFonts w:ascii="Calibri" w:hAnsi="Calibri" w:cs="Calibri"/>
              </w:rPr>
            </w:pPr>
            <w:r w:rsidRPr="0075450B">
              <w:rPr>
                <w:rFonts w:ascii="Calibri" w:hAnsi="Calibri" w:cs="Calibri"/>
              </w:rPr>
              <w:t>End</w:t>
            </w:r>
            <w:r w:rsidRPr="0075450B">
              <w:rPr>
                <w:rFonts w:ascii="Calibri" w:hAnsi="Calibri" w:cs="Calibri"/>
                <w:spacing w:val="1"/>
              </w:rPr>
              <w:t xml:space="preserve"> </w:t>
            </w:r>
            <w:r w:rsidRPr="0075450B">
              <w:rPr>
                <w:rFonts w:ascii="Calibri" w:hAnsi="Calibri" w:cs="Calibri"/>
                <w:spacing w:val="-4"/>
              </w:rPr>
              <w:t>Date</w:t>
            </w:r>
          </w:p>
        </w:tc>
        <w:tc>
          <w:tcPr>
            <w:tcW w:w="1814" w:type="dxa"/>
            <w:vAlign w:val="center"/>
          </w:tcPr>
          <w:p w14:paraId="3E6A019B" w14:textId="1B2AF098" w:rsidR="00724D83" w:rsidRPr="0075450B" w:rsidRDefault="00637624" w:rsidP="00F52F07">
            <w:pPr>
              <w:pStyle w:val="TableParagraph"/>
              <w:spacing w:before="1"/>
              <w:rPr>
                <w:rFonts w:ascii="Calibri" w:hAnsi="Calibri" w:cs="Calibri"/>
              </w:rPr>
            </w:pPr>
            <w:r w:rsidRPr="0075450B">
              <w:rPr>
                <w:rFonts w:ascii="Calibri" w:hAnsi="Calibri" w:cs="Calibri"/>
              </w:rPr>
              <w:t>June 2024</w:t>
            </w:r>
          </w:p>
        </w:tc>
      </w:tr>
      <w:tr w:rsidR="00724D83" w:rsidRPr="002A5779" w14:paraId="2DC3C911" w14:textId="77777777" w:rsidTr="0046094E">
        <w:trPr>
          <w:trHeight w:val="720"/>
        </w:trPr>
        <w:tc>
          <w:tcPr>
            <w:tcW w:w="2162" w:type="dxa"/>
            <w:vAlign w:val="center"/>
          </w:tcPr>
          <w:p w14:paraId="566DE158" w14:textId="77777777" w:rsidR="00724D83" w:rsidRPr="00BF7EAF" w:rsidRDefault="00724D83" w:rsidP="00F52F07">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Project</w:t>
            </w:r>
            <w:r w:rsidRPr="00BF7EAF">
              <w:rPr>
                <w:rFonts w:ascii="ES Klarheit Grotesk" w:hAnsi="ES Klarheit Grotesk"/>
                <w:bCs/>
                <w:color w:val="606060" w:themeColor="background2" w:themeShade="80"/>
                <w:spacing w:val="-7"/>
                <w:sz w:val="20"/>
              </w:rPr>
              <w:t xml:space="preserve"> </w:t>
            </w:r>
            <w:r w:rsidRPr="00BF7EAF">
              <w:rPr>
                <w:rFonts w:ascii="ES Klarheit Grotesk" w:hAnsi="ES Klarheit Grotesk"/>
                <w:bCs/>
                <w:color w:val="606060" w:themeColor="background2" w:themeShade="80"/>
                <w:spacing w:val="-2"/>
                <w:sz w:val="20"/>
              </w:rPr>
              <w:t>Description</w:t>
            </w:r>
          </w:p>
        </w:tc>
        <w:tc>
          <w:tcPr>
            <w:tcW w:w="8200" w:type="dxa"/>
            <w:gridSpan w:val="3"/>
            <w:vAlign w:val="center"/>
          </w:tcPr>
          <w:p w14:paraId="506AD6EB" w14:textId="595CC36B" w:rsidR="00724D83" w:rsidRPr="0075450B" w:rsidRDefault="00637624" w:rsidP="00F52F07">
            <w:pPr>
              <w:tabs>
                <w:tab w:val="left" w:pos="360"/>
              </w:tabs>
              <w:adjustRightInd w:val="0"/>
              <w:spacing w:before="60" w:after="60"/>
              <w:ind w:left="138"/>
              <w:rPr>
                <w:rFonts w:ascii="Calibri" w:hAnsi="Calibri" w:cs="Calibri"/>
                <w:sz w:val="22"/>
                <w:szCs w:val="22"/>
              </w:rPr>
            </w:pPr>
            <w:r w:rsidRPr="0075450B">
              <w:rPr>
                <w:rFonts w:ascii="Calibri" w:hAnsi="Calibri" w:cs="Calibri"/>
                <w:sz w:val="22"/>
                <w:szCs w:val="22"/>
                <w:lang w:val="en-US"/>
              </w:rPr>
              <w:t>Google Tool Automation for Digital Marketing Agencies through Cloud Native APP Modernization.</w:t>
            </w:r>
          </w:p>
        </w:tc>
      </w:tr>
      <w:tr w:rsidR="00637624" w:rsidRPr="002A5779" w14:paraId="77F2C706" w14:textId="77777777" w:rsidTr="00581CF2">
        <w:trPr>
          <w:trHeight w:val="901"/>
        </w:trPr>
        <w:tc>
          <w:tcPr>
            <w:tcW w:w="2162" w:type="dxa"/>
            <w:vAlign w:val="center"/>
          </w:tcPr>
          <w:p w14:paraId="4B0566E5" w14:textId="77777777" w:rsidR="00637624" w:rsidRPr="00BF7EAF" w:rsidRDefault="00637624" w:rsidP="00637624">
            <w:pPr>
              <w:pStyle w:val="TableParagraph"/>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t>Role</w:t>
            </w:r>
            <w:r w:rsidRPr="00BF7EAF">
              <w:rPr>
                <w:rFonts w:ascii="ES Klarheit Grotesk" w:hAnsi="ES Klarheit Grotesk"/>
                <w:bCs/>
                <w:color w:val="606060" w:themeColor="background2" w:themeShade="80"/>
                <w:spacing w:val="-3"/>
                <w:sz w:val="20"/>
              </w:rPr>
              <w:t xml:space="preserve"> </w:t>
            </w:r>
            <w:r w:rsidRPr="00BF7EAF">
              <w:rPr>
                <w:rFonts w:ascii="ES Klarheit Grotesk" w:hAnsi="ES Klarheit Grotesk"/>
                <w:bCs/>
                <w:color w:val="606060" w:themeColor="background2" w:themeShade="80"/>
                <w:sz w:val="20"/>
              </w:rPr>
              <w:t>&amp;</w:t>
            </w:r>
            <w:r w:rsidRPr="00BF7EAF">
              <w:rPr>
                <w:rFonts w:ascii="ES Klarheit Grotesk" w:hAnsi="ES Klarheit Grotesk"/>
                <w:bCs/>
                <w:color w:val="606060" w:themeColor="background2" w:themeShade="80"/>
                <w:spacing w:val="-3"/>
                <w:sz w:val="20"/>
              </w:rPr>
              <w:t xml:space="preserve"> </w:t>
            </w:r>
            <w:r w:rsidRPr="00BF7EAF">
              <w:rPr>
                <w:rFonts w:ascii="ES Klarheit Grotesk" w:hAnsi="ES Klarheit Grotesk"/>
                <w:bCs/>
                <w:color w:val="606060" w:themeColor="background2" w:themeShade="80"/>
                <w:spacing w:val="-2"/>
                <w:sz w:val="20"/>
              </w:rPr>
              <w:t>Contribution</w:t>
            </w:r>
          </w:p>
        </w:tc>
        <w:tc>
          <w:tcPr>
            <w:tcW w:w="8200" w:type="dxa"/>
            <w:gridSpan w:val="3"/>
          </w:tcPr>
          <w:p w14:paraId="17DD171C" w14:textId="77777777" w:rsidR="00637624" w:rsidRPr="00A02283" w:rsidRDefault="00637624" w:rsidP="00637624">
            <w:pPr>
              <w:pStyle w:val="NormalWeb"/>
              <w:spacing w:before="74" w:beforeAutospacing="0" w:after="0" w:afterAutospacing="0"/>
              <w:rPr>
                <w:rFonts w:ascii="Calibri" w:hAnsi="Calibri" w:cs="Calibri"/>
                <w:sz w:val="22"/>
                <w:szCs w:val="22"/>
              </w:rPr>
            </w:pPr>
            <w:r w:rsidRPr="00A02283">
              <w:rPr>
                <w:rFonts w:ascii="Calibri" w:hAnsi="Calibri" w:cs="Calibri"/>
                <w:sz w:val="22"/>
                <w:szCs w:val="22"/>
              </w:rPr>
              <w:t xml:space="preserve">Worked as a </w:t>
            </w:r>
            <w:proofErr w:type="spellStart"/>
            <w:r w:rsidRPr="00A02283">
              <w:rPr>
                <w:rFonts w:ascii="Calibri" w:hAnsi="Calibri" w:cs="Calibri"/>
                <w:sz w:val="22"/>
                <w:szCs w:val="22"/>
              </w:rPr>
              <w:t>TechArch</w:t>
            </w:r>
            <w:proofErr w:type="spellEnd"/>
            <w:r w:rsidRPr="00A02283">
              <w:rPr>
                <w:rFonts w:ascii="Calibri" w:hAnsi="Calibri" w:cs="Calibri"/>
                <w:sz w:val="22"/>
                <w:szCs w:val="22"/>
              </w:rPr>
              <w:t xml:space="preserve"> Lead for designing and implementing solutions for Migrating from Universal Analytics to Google Analytics 4 reporting data to the client tools, recommendations, Video Ads, Google Ads.</w:t>
            </w:r>
          </w:p>
          <w:p w14:paraId="17CC387C" w14:textId="77777777" w:rsidR="00637624" w:rsidRPr="00A02283" w:rsidRDefault="00637624" w:rsidP="00637624">
            <w:pPr>
              <w:pStyle w:val="NormalWeb"/>
              <w:spacing w:before="74" w:beforeAutospacing="0" w:after="0" w:afterAutospacing="0"/>
              <w:rPr>
                <w:rFonts w:ascii="Calibri" w:hAnsi="Calibri" w:cs="Calibri"/>
                <w:b/>
                <w:bCs/>
                <w:sz w:val="22"/>
                <w:szCs w:val="22"/>
                <w:u w:val="single"/>
              </w:rPr>
            </w:pPr>
            <w:r w:rsidRPr="00A02283">
              <w:rPr>
                <w:rFonts w:ascii="Calibri" w:hAnsi="Calibri" w:cs="Calibri"/>
                <w:b/>
                <w:bCs/>
                <w:sz w:val="22"/>
                <w:szCs w:val="22"/>
                <w:u w:val="single"/>
              </w:rPr>
              <w:t>Google Ads</w:t>
            </w:r>
          </w:p>
          <w:p w14:paraId="109FA014"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lastRenderedPageBreak/>
              <w:t>Created Event-Based, Flexible, Advanced and Customizable</w:t>
            </w:r>
            <w:r w:rsidRPr="00A02283">
              <w:rPr>
                <w:rFonts w:ascii="Calibri" w:hAnsi="Calibri" w:cs="Calibri"/>
                <w:sz w:val="22"/>
                <w:szCs w:val="22"/>
              </w:rPr>
              <w:br/>
              <w:t>Architecture for incorporating Analytical Tool to track User's</w:t>
            </w:r>
            <w:r w:rsidRPr="00A02283">
              <w:rPr>
                <w:rFonts w:ascii="Calibri" w:hAnsi="Calibri" w:cs="Calibri"/>
                <w:sz w:val="22"/>
                <w:szCs w:val="22"/>
              </w:rPr>
              <w:br/>
              <w:t>journey on website.</w:t>
            </w:r>
          </w:p>
          <w:p w14:paraId="56CCC720"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Implemented and guided team to create more than 30</w:t>
            </w:r>
            <w:r w:rsidRPr="00A02283">
              <w:rPr>
                <w:rFonts w:ascii="Calibri" w:hAnsi="Calibri" w:cs="Calibri"/>
                <w:sz w:val="22"/>
                <w:szCs w:val="22"/>
              </w:rPr>
              <w:br/>
              <w:t>customized and extremely complex query and UDF's for data curation.</w:t>
            </w:r>
          </w:p>
          <w:p w14:paraId="090008BF"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Incorporated GA4 Beta Analytics Data Client API.</w:t>
            </w:r>
          </w:p>
          <w:p w14:paraId="615C2D00"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Built calculated queries to display data on UI as per user requirement.</w:t>
            </w:r>
          </w:p>
          <w:p w14:paraId="283739E2"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 xml:space="preserve">Designed ETL processes which reduce time &amp; cost, automate complex process, validate and transform </w:t>
            </w:r>
            <w:proofErr w:type="spellStart"/>
            <w:r w:rsidRPr="00A02283">
              <w:rPr>
                <w:rFonts w:ascii="Calibri" w:hAnsi="Calibri" w:cs="Calibri"/>
                <w:sz w:val="22"/>
                <w:szCs w:val="22"/>
              </w:rPr>
              <w:t>Datas</w:t>
            </w:r>
            <w:proofErr w:type="spellEnd"/>
            <w:r w:rsidRPr="00A02283">
              <w:rPr>
                <w:rFonts w:ascii="Calibri" w:hAnsi="Calibri" w:cs="Calibri"/>
                <w:sz w:val="22"/>
                <w:szCs w:val="22"/>
              </w:rPr>
              <w:t xml:space="preserve"> and creates process transparent and automated data migration.</w:t>
            </w:r>
          </w:p>
          <w:p w14:paraId="69B4679E"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Analysed and guided team to create query builder for instant response to the user on UI.</w:t>
            </w:r>
          </w:p>
          <w:p w14:paraId="48F81468"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 xml:space="preserve">Architecture saved ~1750 hours per month and increases </w:t>
            </w:r>
            <w:proofErr w:type="spellStart"/>
            <w:r w:rsidRPr="00A02283">
              <w:rPr>
                <w:rFonts w:ascii="Calibri" w:hAnsi="Calibri" w:cs="Calibri"/>
                <w:sz w:val="22"/>
                <w:szCs w:val="22"/>
              </w:rPr>
              <w:t>opti</w:t>
            </w:r>
            <w:proofErr w:type="spellEnd"/>
            <w:r w:rsidRPr="00A02283">
              <w:rPr>
                <w:rFonts w:ascii="Calibri" w:hAnsi="Calibri" w:cs="Calibri"/>
                <w:sz w:val="22"/>
                <w:szCs w:val="22"/>
              </w:rPr>
              <w:t xml:space="preserve"> score for Google ADs. It has ability to get AI powered Insights.</w:t>
            </w:r>
          </w:p>
          <w:p w14:paraId="7033A4DB"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Security of application is handled properly with allowed roles.</w:t>
            </w:r>
          </w:p>
          <w:p w14:paraId="084865EA"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Integrated new onboarding process for the accounts on the tool.</w:t>
            </w:r>
          </w:p>
          <w:p w14:paraId="5C7A7B54"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Guided and mentored team with overburdening to follow certain approach and complete work in small chunks.</w:t>
            </w:r>
          </w:p>
          <w:p w14:paraId="61DA1DA1"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Set the goals for the team and helped with technical guidance to prioritize the work and ensure that the right things get done at the right time.</w:t>
            </w:r>
          </w:p>
          <w:p w14:paraId="07AF9AB5"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Looked for ways to improve processes and documentation, optimize the development experience and prioritize the needs of the team over the needs of the individual.</w:t>
            </w:r>
          </w:p>
          <w:p w14:paraId="76CED6D6" w14:textId="77777777" w:rsidR="00637624" w:rsidRPr="00A02283" w:rsidRDefault="00637624" w:rsidP="00637624">
            <w:pPr>
              <w:pStyle w:val="NormalWeb"/>
              <w:numPr>
                <w:ilvl w:val="0"/>
                <w:numId w:val="17"/>
              </w:numPr>
              <w:spacing w:before="74" w:beforeAutospacing="0" w:after="0" w:afterAutospacing="0"/>
              <w:rPr>
                <w:rFonts w:ascii="Calibri" w:hAnsi="Calibri" w:cs="Calibri"/>
                <w:sz w:val="22"/>
                <w:szCs w:val="22"/>
              </w:rPr>
            </w:pPr>
            <w:r w:rsidRPr="00A02283">
              <w:rPr>
                <w:rFonts w:ascii="Calibri" w:hAnsi="Calibri" w:cs="Calibri"/>
                <w:sz w:val="22"/>
                <w:szCs w:val="22"/>
              </w:rPr>
              <w:t>Focused on time management, delegation and process improvement.</w:t>
            </w:r>
          </w:p>
          <w:p w14:paraId="7814BBB6" w14:textId="77777777" w:rsidR="00637624" w:rsidRPr="00A02283" w:rsidRDefault="00637624" w:rsidP="00637624">
            <w:pPr>
              <w:pStyle w:val="NormalWeb"/>
              <w:spacing w:before="74" w:beforeAutospacing="0" w:after="0" w:afterAutospacing="0"/>
              <w:rPr>
                <w:rFonts w:ascii="Calibri" w:hAnsi="Calibri" w:cs="Calibri"/>
                <w:sz w:val="22"/>
                <w:szCs w:val="22"/>
              </w:rPr>
            </w:pPr>
            <w:r w:rsidRPr="00A02283">
              <w:rPr>
                <w:rFonts w:ascii="Calibri" w:hAnsi="Calibri" w:cs="Calibri"/>
                <w:b/>
                <w:bCs/>
                <w:sz w:val="22"/>
                <w:szCs w:val="22"/>
                <w:u w:val="single"/>
              </w:rPr>
              <w:t>Video Ads</w:t>
            </w:r>
          </w:p>
          <w:p w14:paraId="4E722B94" w14:textId="77777777" w:rsidR="00637624" w:rsidRPr="00A02283" w:rsidRDefault="00637624" w:rsidP="00637624">
            <w:pPr>
              <w:pStyle w:val="NormalWeb"/>
              <w:numPr>
                <w:ilvl w:val="0"/>
                <w:numId w:val="16"/>
              </w:numPr>
              <w:spacing w:before="74" w:beforeAutospacing="0" w:after="0" w:afterAutospacing="0"/>
              <w:rPr>
                <w:rFonts w:ascii="Calibri" w:hAnsi="Calibri" w:cs="Calibri"/>
                <w:sz w:val="22"/>
                <w:szCs w:val="22"/>
              </w:rPr>
            </w:pPr>
            <w:r w:rsidRPr="00A02283">
              <w:rPr>
                <w:rFonts w:ascii="Calibri" w:hAnsi="Calibri" w:cs="Calibri"/>
                <w:sz w:val="22"/>
                <w:szCs w:val="22"/>
              </w:rPr>
              <w:t>Design and implemented the architecture that leverages the automation of on campaign creation for various Google Video Ads along with prebuilt analysis as there is no direct APIs that support these tasks and simplify the setup process.</w:t>
            </w:r>
          </w:p>
          <w:p w14:paraId="0CFEAD5A" w14:textId="77777777" w:rsidR="00637624" w:rsidRPr="00A02283" w:rsidRDefault="00637624" w:rsidP="00637624">
            <w:pPr>
              <w:pStyle w:val="NormalWeb"/>
              <w:numPr>
                <w:ilvl w:val="0"/>
                <w:numId w:val="16"/>
              </w:numPr>
              <w:spacing w:before="74" w:beforeAutospacing="0" w:after="0" w:afterAutospacing="0"/>
              <w:rPr>
                <w:rFonts w:ascii="Calibri" w:hAnsi="Calibri" w:cs="Calibri"/>
                <w:sz w:val="22"/>
                <w:szCs w:val="22"/>
              </w:rPr>
            </w:pPr>
            <w:r w:rsidRPr="00A02283">
              <w:rPr>
                <w:rFonts w:ascii="Calibri" w:hAnsi="Calibri" w:cs="Calibri"/>
                <w:sz w:val="22"/>
                <w:szCs w:val="22"/>
              </w:rPr>
              <w:t>Guided team for creation of Historical targeting-based insights (recommendation) display with pie chart or graphs for fixed and comparison period.</w:t>
            </w:r>
          </w:p>
          <w:p w14:paraId="214D0E58" w14:textId="77777777" w:rsidR="00637624" w:rsidRPr="00A02283" w:rsidRDefault="00637624" w:rsidP="00637624">
            <w:pPr>
              <w:pStyle w:val="NormalWeb"/>
              <w:numPr>
                <w:ilvl w:val="0"/>
                <w:numId w:val="16"/>
              </w:numPr>
              <w:spacing w:before="74" w:beforeAutospacing="0" w:after="0" w:afterAutospacing="0"/>
              <w:rPr>
                <w:rFonts w:ascii="Calibri" w:hAnsi="Calibri" w:cs="Calibri"/>
                <w:sz w:val="22"/>
                <w:szCs w:val="22"/>
              </w:rPr>
            </w:pPr>
            <w:r w:rsidRPr="00A02283">
              <w:rPr>
                <w:rFonts w:ascii="Calibri" w:hAnsi="Calibri" w:cs="Calibri"/>
                <w:sz w:val="22"/>
                <w:szCs w:val="22"/>
              </w:rPr>
              <w:t xml:space="preserve"> Established and created google sign in with proper authentication and authorization.</w:t>
            </w:r>
          </w:p>
          <w:p w14:paraId="2949313D" w14:textId="663C6F2F" w:rsidR="00637624" w:rsidRPr="00A02283" w:rsidRDefault="00637624" w:rsidP="006F6DBA">
            <w:pPr>
              <w:pStyle w:val="NormalWeb"/>
              <w:numPr>
                <w:ilvl w:val="0"/>
                <w:numId w:val="16"/>
              </w:numPr>
              <w:spacing w:before="74" w:beforeAutospacing="0" w:after="0" w:afterAutospacing="0"/>
              <w:rPr>
                <w:rFonts w:ascii="Calibri" w:hAnsi="Calibri" w:cs="Calibri"/>
                <w:sz w:val="22"/>
                <w:szCs w:val="22"/>
              </w:rPr>
            </w:pPr>
            <w:r w:rsidRPr="00A02283">
              <w:rPr>
                <w:rFonts w:ascii="Calibri" w:hAnsi="Calibri" w:cs="Calibri"/>
                <w:sz w:val="22"/>
                <w:szCs w:val="22"/>
              </w:rPr>
              <w:t>Used upgraded version of angular, python and Google APIs for fetching the data.</w:t>
            </w:r>
            <w:r w:rsidR="006F6DBA" w:rsidRPr="00A02283">
              <w:rPr>
                <w:rFonts w:ascii="Calibri" w:hAnsi="Calibri" w:cs="Calibri"/>
                <w:sz w:val="22"/>
                <w:szCs w:val="22"/>
              </w:rPr>
              <w:t xml:space="preserve"> </w:t>
            </w:r>
            <w:r w:rsidRPr="00A02283">
              <w:rPr>
                <w:rFonts w:ascii="Calibri" w:hAnsi="Calibri" w:cs="Calibri"/>
                <w:sz w:val="22"/>
                <w:szCs w:val="22"/>
              </w:rPr>
              <w:t>On the same UI, user can create campaign, along with Ad Groups and Ads.</w:t>
            </w:r>
          </w:p>
        </w:tc>
      </w:tr>
      <w:tr w:rsidR="00637624" w:rsidRPr="002A5779" w14:paraId="7EB977B8" w14:textId="77777777" w:rsidTr="00581CF2">
        <w:trPr>
          <w:trHeight w:val="389"/>
        </w:trPr>
        <w:tc>
          <w:tcPr>
            <w:tcW w:w="2162" w:type="dxa"/>
            <w:vAlign w:val="center"/>
          </w:tcPr>
          <w:p w14:paraId="37CA3787" w14:textId="77777777" w:rsidR="00637624" w:rsidRPr="00BF7EAF" w:rsidRDefault="00637624" w:rsidP="00637624">
            <w:pPr>
              <w:pStyle w:val="TableParagraph"/>
              <w:spacing w:before="1"/>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lastRenderedPageBreak/>
              <w:t>Technology</w:t>
            </w:r>
            <w:r w:rsidRPr="00BF7EAF">
              <w:rPr>
                <w:rFonts w:ascii="ES Klarheit Grotesk" w:hAnsi="ES Klarheit Grotesk"/>
                <w:bCs/>
                <w:color w:val="606060" w:themeColor="background2" w:themeShade="80"/>
                <w:spacing w:val="-7"/>
                <w:sz w:val="20"/>
              </w:rPr>
              <w:t xml:space="preserve"> </w:t>
            </w:r>
            <w:r w:rsidRPr="00BF7EAF">
              <w:rPr>
                <w:rFonts w:ascii="ES Klarheit Grotesk" w:hAnsi="ES Klarheit Grotesk"/>
                <w:bCs/>
                <w:color w:val="606060" w:themeColor="background2" w:themeShade="80"/>
                <w:spacing w:val="-2"/>
                <w:sz w:val="20"/>
              </w:rPr>
              <w:t>&amp;Tools</w:t>
            </w:r>
          </w:p>
        </w:tc>
        <w:tc>
          <w:tcPr>
            <w:tcW w:w="8200" w:type="dxa"/>
            <w:gridSpan w:val="3"/>
          </w:tcPr>
          <w:p w14:paraId="2EAE6774" w14:textId="77777777" w:rsidR="00637624" w:rsidRPr="00A02283" w:rsidRDefault="00637624" w:rsidP="00637624">
            <w:pPr>
              <w:tabs>
                <w:tab w:val="left" w:pos="360"/>
              </w:tabs>
              <w:autoSpaceDE w:val="0"/>
              <w:autoSpaceDN w:val="0"/>
              <w:adjustRightInd w:val="0"/>
              <w:spacing w:before="60" w:after="60"/>
              <w:rPr>
                <w:rFonts w:ascii="Calibri" w:hAnsi="Calibri" w:cs="Calibri"/>
                <w:sz w:val="22"/>
                <w:szCs w:val="22"/>
              </w:rPr>
            </w:pPr>
            <w:r w:rsidRPr="00A02283">
              <w:rPr>
                <w:rFonts w:ascii="Calibri" w:hAnsi="Calibri" w:cs="Calibri"/>
                <w:sz w:val="22"/>
                <w:szCs w:val="22"/>
              </w:rPr>
              <w:t>Visual Studio, MS Word, PYTHON, GCP</w:t>
            </w:r>
          </w:p>
          <w:p w14:paraId="73C38C14" w14:textId="77777777" w:rsidR="00637624" w:rsidRPr="00A02283" w:rsidRDefault="00637624" w:rsidP="00637624">
            <w:pPr>
              <w:pStyle w:val="NoSpacing"/>
              <w:numPr>
                <w:ilvl w:val="0"/>
                <w:numId w:val="18"/>
              </w:numPr>
              <w:rPr>
                <w:rFonts w:ascii="Calibri" w:hAnsi="Calibri" w:cs="Calibri"/>
                <w:b/>
                <w:sz w:val="22"/>
                <w:u w:val="single"/>
              </w:rPr>
            </w:pPr>
            <w:r w:rsidRPr="00A02283">
              <w:rPr>
                <w:rFonts w:ascii="Calibri" w:hAnsi="Calibri" w:cs="Calibri"/>
                <w:b/>
                <w:sz w:val="22"/>
              </w:rPr>
              <w:t>GCP Services:</w:t>
            </w:r>
            <w:r w:rsidRPr="00A02283">
              <w:rPr>
                <w:rFonts w:ascii="Calibri" w:hAnsi="Calibri" w:cs="Calibri"/>
                <w:b/>
                <w:sz w:val="22"/>
                <w:u w:val="single"/>
              </w:rPr>
              <w:t xml:space="preserve"> </w:t>
            </w:r>
          </w:p>
          <w:p w14:paraId="63C103BE" w14:textId="2FE1CB49" w:rsidR="00637624" w:rsidRPr="00A02283" w:rsidRDefault="00637624" w:rsidP="00637624">
            <w:pPr>
              <w:pStyle w:val="TableParagraph"/>
              <w:spacing w:before="1"/>
              <w:rPr>
                <w:rFonts w:ascii="Calibri" w:hAnsi="Calibri" w:cs="Calibri"/>
              </w:rPr>
            </w:pPr>
            <w:r w:rsidRPr="00A02283">
              <w:rPr>
                <w:rFonts w:ascii="Calibri" w:hAnsi="Calibri" w:cs="Calibri"/>
              </w:rPr>
              <w:t xml:space="preserve">App Engine, Cloud Functions, Cloud Storage, </w:t>
            </w:r>
            <w:proofErr w:type="spellStart"/>
            <w:r w:rsidRPr="00A02283">
              <w:rPr>
                <w:rFonts w:ascii="Calibri" w:hAnsi="Calibri" w:cs="Calibri"/>
              </w:rPr>
              <w:t>BigQuery</w:t>
            </w:r>
            <w:proofErr w:type="spellEnd"/>
            <w:r w:rsidRPr="00A02283">
              <w:rPr>
                <w:rFonts w:ascii="Calibri" w:hAnsi="Calibri" w:cs="Calibri"/>
              </w:rPr>
              <w:t>, VPC, Pub/Sub, Google APIs, IAM, Cloud Run, Data Transfer Services, Scheduler, Cloud Console (logging, monitoring), API management, Google Ads API</w:t>
            </w:r>
          </w:p>
        </w:tc>
      </w:tr>
    </w:tbl>
    <w:p w14:paraId="2C32DD09" w14:textId="77777777" w:rsidR="00724D83" w:rsidRPr="002A5779" w:rsidRDefault="00724D83" w:rsidP="00724D83">
      <w:pPr>
        <w:pStyle w:val="BodyText"/>
        <w:spacing w:before="11"/>
        <w:rPr>
          <w:rFonts w:ascii="ES Klarheit Grotesk" w:hAnsi="ES Klarheit Grotesk"/>
          <w:b/>
          <w:color w:val="606060" w:themeColor="background2" w:themeShade="80"/>
          <w:sz w:val="40"/>
        </w:rPr>
      </w:pPr>
    </w:p>
    <w:p w14:paraId="3BF4A946" w14:textId="77777777" w:rsidR="00652D15" w:rsidRDefault="00652D15" w:rsidP="00A02283">
      <w:pPr>
        <w:spacing w:before="11" w:after="240"/>
        <w:rPr>
          <w:rFonts w:ascii="ES Klarheit Grotesk" w:hAnsi="ES Klarheit Grotesk"/>
          <w:b/>
          <w:color w:val="606060" w:themeColor="background2" w:themeShade="80"/>
          <w:sz w:val="28"/>
          <w:szCs w:val="14"/>
        </w:rPr>
      </w:pPr>
    </w:p>
    <w:p w14:paraId="1EAD25B9" w14:textId="167FB2A2" w:rsidR="00A07C8E" w:rsidRPr="00A07C8E" w:rsidRDefault="00A07C8E" w:rsidP="003169D2">
      <w:pPr>
        <w:spacing w:before="11" w:after="240"/>
        <w:ind w:left="90"/>
        <w:rPr>
          <w:rFonts w:ascii="ES Klarheit Grotesk" w:hAnsi="ES Klarheit Grotesk"/>
          <w:b/>
          <w:color w:val="606060" w:themeColor="background2" w:themeShade="80"/>
          <w:sz w:val="28"/>
          <w:szCs w:val="14"/>
        </w:rPr>
      </w:pPr>
      <w:r w:rsidRPr="00A07C8E">
        <w:rPr>
          <w:rFonts w:ascii="ES Klarheit Grotesk" w:hAnsi="ES Klarheit Grotesk"/>
          <w:b/>
          <w:color w:val="606060" w:themeColor="background2" w:themeShade="80"/>
          <w:sz w:val="28"/>
          <w:szCs w:val="14"/>
        </w:rPr>
        <w:t>Educational Qualification</w:t>
      </w:r>
    </w:p>
    <w:tbl>
      <w:tblPr>
        <w:tblW w:w="0" w:type="auto"/>
        <w:tblInd w:w="90" w:type="dxa"/>
        <w:tblBorders>
          <w:top w:val="single" w:sz="12" w:space="0" w:color="FF5E4F" w:themeColor="text2"/>
          <w:bottom w:val="single" w:sz="12" w:space="0" w:color="FF5E4F" w:themeColor="text2"/>
          <w:insideH w:val="single" w:sz="12" w:space="0" w:color="FF5E4F" w:themeColor="text2"/>
          <w:insideV w:val="single" w:sz="12" w:space="0" w:color="FF5E4F" w:themeColor="text2"/>
        </w:tblBorders>
        <w:tblLayout w:type="fixed"/>
        <w:tblCellMar>
          <w:left w:w="0" w:type="dxa"/>
          <w:right w:w="0" w:type="dxa"/>
        </w:tblCellMar>
        <w:tblLook w:val="01E0" w:firstRow="1" w:lastRow="1" w:firstColumn="1" w:lastColumn="1" w:noHBand="0" w:noVBand="0"/>
      </w:tblPr>
      <w:tblGrid>
        <w:gridCol w:w="3080"/>
        <w:gridCol w:w="7536"/>
      </w:tblGrid>
      <w:tr w:rsidR="00A07C8E" w:rsidRPr="00A07C8E" w14:paraId="341E9D60" w14:textId="77777777" w:rsidTr="003169D2">
        <w:trPr>
          <w:trHeight w:val="496"/>
        </w:trPr>
        <w:tc>
          <w:tcPr>
            <w:tcW w:w="3080" w:type="dxa"/>
            <w:vAlign w:val="center"/>
          </w:tcPr>
          <w:p w14:paraId="738CE686" w14:textId="77777777" w:rsidR="00A07C8E" w:rsidRPr="00BF7EAF" w:rsidRDefault="00A07C8E" w:rsidP="0029159D">
            <w:pPr>
              <w:pStyle w:val="TableParagraph"/>
              <w:spacing w:before="1"/>
              <w:ind w:left="-5"/>
              <w:rPr>
                <w:rFonts w:ascii="ES Klarheit Grotesk" w:hAnsi="ES Klarheit Grotesk"/>
                <w:bCs/>
                <w:color w:val="606060" w:themeColor="background2" w:themeShade="80"/>
                <w:sz w:val="20"/>
              </w:rPr>
            </w:pPr>
            <w:r w:rsidRPr="00BF7EAF">
              <w:rPr>
                <w:rFonts w:ascii="ES Klarheit Grotesk" w:hAnsi="ES Klarheit Grotesk"/>
                <w:bCs/>
                <w:color w:val="606060" w:themeColor="background2" w:themeShade="80"/>
                <w:sz w:val="20"/>
              </w:rPr>
              <w:lastRenderedPageBreak/>
              <w:t>Education &amp; Credentials</w:t>
            </w:r>
          </w:p>
        </w:tc>
        <w:tc>
          <w:tcPr>
            <w:tcW w:w="7536" w:type="dxa"/>
            <w:vAlign w:val="center"/>
          </w:tcPr>
          <w:p w14:paraId="7F7484FB" w14:textId="5FFD6FD1" w:rsidR="00A07C8E" w:rsidRPr="00A07C8E" w:rsidRDefault="00AD7383" w:rsidP="00BF7EAF">
            <w:pPr>
              <w:pStyle w:val="TableParagraph"/>
              <w:spacing w:before="1"/>
              <w:ind w:left="144"/>
              <w:rPr>
                <w:rFonts w:ascii="ES Klarheit Grotesk" w:hAnsi="ES Klarheit Grotesk"/>
                <w:b/>
                <w:color w:val="606060" w:themeColor="background2" w:themeShade="80"/>
                <w:sz w:val="20"/>
              </w:rPr>
            </w:pPr>
            <w:r>
              <w:rPr>
                <w:rFonts w:ascii="Calibri Light" w:eastAsia="Calibri" w:hAnsi="Calibri Light" w:cs="Arial"/>
                <w:b/>
                <w:bCs/>
                <w:color w:val="404040"/>
              </w:rPr>
              <w:t>BTECH in EEE Branch from KIIT University, Bhubaneswar (2016 pass out)</w:t>
            </w:r>
          </w:p>
        </w:tc>
      </w:tr>
    </w:tbl>
    <w:p w14:paraId="15884006" w14:textId="77777777" w:rsidR="00A07C8E" w:rsidRPr="00A07C8E" w:rsidRDefault="00A07C8E" w:rsidP="00A07C8E">
      <w:pPr>
        <w:pStyle w:val="TableParagraph"/>
        <w:spacing w:before="1"/>
        <w:ind w:left="-5"/>
        <w:rPr>
          <w:rFonts w:ascii="ES Klarheit Grotesk" w:hAnsi="ES Klarheit Grotesk"/>
          <w:b/>
          <w:color w:val="606060" w:themeColor="background2" w:themeShade="80"/>
          <w:sz w:val="20"/>
        </w:rPr>
      </w:pPr>
    </w:p>
    <w:p w14:paraId="270CD8FC" w14:textId="77777777" w:rsidR="00A07C8E" w:rsidRDefault="00A07C8E" w:rsidP="00A07C8E">
      <w:pPr>
        <w:pStyle w:val="BodyText"/>
        <w:rPr>
          <w:rFonts w:ascii="ES Klarheit Grotesk" w:hAnsi="ES Klarheit Grotesk"/>
          <w:b/>
          <w:color w:val="606060" w:themeColor="background2" w:themeShade="80"/>
          <w:sz w:val="10"/>
        </w:rPr>
      </w:pPr>
    </w:p>
    <w:p w14:paraId="6665E70E" w14:textId="77777777" w:rsidR="0029159D" w:rsidRDefault="0029159D" w:rsidP="00A07C8E">
      <w:pPr>
        <w:pStyle w:val="BodyText"/>
        <w:rPr>
          <w:rFonts w:ascii="ES Klarheit Grotesk" w:hAnsi="ES Klarheit Grotesk"/>
          <w:b/>
          <w:color w:val="606060" w:themeColor="background2" w:themeShade="80"/>
          <w:sz w:val="10"/>
        </w:rPr>
      </w:pPr>
    </w:p>
    <w:p w14:paraId="22DDF5D9" w14:textId="77777777" w:rsidR="0029159D" w:rsidRPr="002A5779" w:rsidRDefault="0029159D" w:rsidP="00A07C8E">
      <w:pPr>
        <w:pStyle w:val="BodyText"/>
        <w:rPr>
          <w:rFonts w:ascii="ES Klarheit Grotesk" w:hAnsi="ES Klarheit Grotesk"/>
          <w:b/>
          <w:color w:val="606060" w:themeColor="background2" w:themeShade="80"/>
          <w:sz w:val="10"/>
        </w:rPr>
      </w:pPr>
    </w:p>
    <w:p w14:paraId="477AC0C4" w14:textId="77777777" w:rsidR="00A07C8E" w:rsidRPr="002A5779" w:rsidRDefault="00A07C8E" w:rsidP="00A07C8E">
      <w:pPr>
        <w:pStyle w:val="BodyText"/>
        <w:rPr>
          <w:rFonts w:ascii="ES Klarheit Grotesk" w:hAnsi="ES Klarheit Grotesk"/>
          <w:b/>
          <w:color w:val="606060" w:themeColor="background2" w:themeShade="80"/>
          <w:sz w:val="10"/>
        </w:rPr>
      </w:pPr>
    </w:p>
    <w:p w14:paraId="109A8641" w14:textId="2A0D4D07" w:rsidR="00990F47" w:rsidRDefault="00990F47" w:rsidP="00AC4828">
      <w:pPr>
        <w:sectPr w:rsidR="00990F47" w:rsidSect="0046094E">
          <w:headerReference w:type="even" r:id="rId15"/>
          <w:headerReference w:type="default" r:id="rId16"/>
          <w:footerReference w:type="even" r:id="rId17"/>
          <w:footerReference w:type="default" r:id="rId18"/>
          <w:headerReference w:type="first" r:id="rId19"/>
          <w:footerReference w:type="first" r:id="rId20"/>
          <w:pgSz w:w="11906" w:h="16838"/>
          <w:pgMar w:top="1021" w:right="566" w:bottom="851" w:left="624" w:header="624" w:footer="397" w:gutter="0"/>
          <w:cols w:space="708"/>
          <w:titlePg/>
          <w:docGrid w:linePitch="360"/>
        </w:sectPr>
      </w:pPr>
    </w:p>
    <w:p w14:paraId="131D26BC" w14:textId="77777777" w:rsidR="00990F47" w:rsidRDefault="00013C1E" w:rsidP="00A61AFA">
      <w:r>
        <w:rPr>
          <w:noProof/>
        </w:rPr>
        <w:lastRenderedPageBreak/>
        <mc:AlternateContent>
          <mc:Choice Requires="wps">
            <w:drawing>
              <wp:anchor distT="0" distB="0" distL="114300" distR="114300" simplePos="0" relativeHeight="251655169" behindDoc="0" locked="0" layoutInCell="1" allowOverlap="1" wp14:anchorId="2DBBC1AD" wp14:editId="5C93E0F5">
                <wp:simplePos x="0" y="0"/>
                <wp:positionH relativeFrom="column">
                  <wp:posOffset>437156</wp:posOffset>
                </wp:positionH>
                <wp:positionV relativeFrom="page">
                  <wp:posOffset>3786505</wp:posOffset>
                </wp:positionV>
                <wp:extent cx="5929630" cy="2574925"/>
                <wp:effectExtent l="0" t="0" r="0" b="0"/>
                <wp:wrapNone/>
                <wp:docPr id="1839377215" name="Text Box 4"/>
                <wp:cNvGraphicFramePr/>
                <a:graphic xmlns:a="http://schemas.openxmlformats.org/drawingml/2006/main">
                  <a:graphicData uri="http://schemas.microsoft.com/office/word/2010/wordprocessingShape">
                    <wps:wsp>
                      <wps:cNvSpPr txBox="1"/>
                      <wps:spPr>
                        <a:xfrm>
                          <a:off x="0" y="0"/>
                          <a:ext cx="5929630" cy="2574925"/>
                        </a:xfrm>
                        <a:prstGeom prst="rect">
                          <a:avLst/>
                        </a:prstGeom>
                        <a:noFill/>
                        <a:ln w="6350">
                          <a:noFill/>
                        </a:ln>
                      </wps:spPr>
                      <wps:txbx>
                        <w:txbxContent>
                          <w:p w14:paraId="29BFC883" w14:textId="77777777" w:rsidR="00013C1E" w:rsidRPr="008A7B47" w:rsidRDefault="008A7B47" w:rsidP="008A7B47">
                            <w:pPr>
                              <w:pStyle w:val="Heading3"/>
                            </w:pPr>
                            <w:r w:rsidRPr="008A7B47">
                              <w:t xml:space="preserve">It’s time to </w:t>
                            </w:r>
                            <w:proofErr w:type="spellStart"/>
                            <w:r w:rsidRPr="008A7B47">
                              <w:t>Outcreate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BC1AD" id="Text Box 4" o:spid="_x0000_s1027" type="#_x0000_t202" style="position:absolute;margin-left:34.4pt;margin-top:298.15pt;width:466.9pt;height:202.75pt;z-index:25165516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" filled="f" stroked="f" strokeweight=".5pt">
                <v:textbox>
                  <w:txbxContent>
                    <w:p w14:paraId="29BFC883" w14:textId="77777777" w:rsidR="00013C1E" w:rsidRPr="008A7B47" w:rsidRDefault="008A7B47" w:rsidP="008A7B47">
                      <w:pPr>
                        <w:pStyle w:val="Heading3"/>
                      </w:pPr>
                      <w:r w:rsidRPr="008A7B47">
                        <w:t xml:space="preserve">It’s time to </w:t>
                      </w:r>
                      <w:proofErr w:type="spellStart"/>
                      <w:r w:rsidRPr="008A7B47">
                        <w:t>Outcreate</w:t>
                      </w:r>
                      <w:proofErr w:type="spellEnd"/>
                    </w:p>
                  </w:txbxContent>
                </v:textbox>
                <w10:wrap anchory="page"/>
              </v:shape>
            </w:pict>
          </mc:Fallback>
        </mc:AlternateContent>
      </w:r>
    </w:p>
    <w:sectPr w:rsidR="00990F47" w:rsidSect="00C374FE">
      <w:headerReference w:type="first" r:id="rId21"/>
      <w:pgSz w:w="11906" w:h="16838"/>
      <w:pgMar w:top="1021" w:right="1247" w:bottom="851" w:left="62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4F4FB" w14:textId="77777777" w:rsidR="001C0957" w:rsidRDefault="001C0957" w:rsidP="00A61AFA">
      <w:r>
        <w:separator/>
      </w:r>
    </w:p>
  </w:endnote>
  <w:endnote w:type="continuationSeparator" w:id="0">
    <w:p w14:paraId="2E2435FC" w14:textId="77777777" w:rsidR="001C0957" w:rsidRDefault="001C0957" w:rsidP="00A61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 Klarheit Grotesk">
    <w:panose1 w:val="00000000000000000000"/>
    <w:charset w:val="00"/>
    <w:family w:val="modern"/>
    <w:notTrueType/>
    <w:pitch w:val="variable"/>
    <w:sig w:usb0="A00000FF" w:usb1="4200E47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Calibri-Light">
    <w:altName w:val="Calibri"/>
    <w:charset w:val="00"/>
    <w:family w:val="swiss"/>
    <w:pitch w:val="variable"/>
  </w:font>
  <w:font w:name="Frutiger LT Pro 55 Roman">
    <w:altName w:val="Calibri"/>
    <w:panose1 w:val="00000000000000000000"/>
    <w:charset w:val="00"/>
    <w:family w:val="swiss"/>
    <w:notTrueType/>
    <w:pitch w:val="variable"/>
    <w:sig w:usb0="800000AF" w:usb1="0000004A" w:usb2="00000000" w:usb3="00000000" w:csb0="0000009B"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6552528"/>
      <w:docPartObj>
        <w:docPartGallery w:val="Page Numbers (Bottom of Page)"/>
        <w:docPartUnique/>
      </w:docPartObj>
    </w:sdtPr>
    <w:sdtEndPr>
      <w:rPr>
        <w:rStyle w:val="PageNumber"/>
      </w:rPr>
    </w:sdtEndPr>
    <w:sdtContent>
      <w:p w14:paraId="483042C0" w14:textId="77777777" w:rsidR="009E7232" w:rsidRDefault="009E7232" w:rsidP="002E55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7DA92C" w14:textId="77777777" w:rsidR="009E7232" w:rsidRDefault="009E7232" w:rsidP="009E72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6313614"/>
      <w:docPartObj>
        <w:docPartGallery w:val="Page Numbers (Bottom of Page)"/>
        <w:docPartUnique/>
      </w:docPartObj>
    </w:sdtPr>
    <w:sdtEndPr>
      <w:rPr>
        <w:rStyle w:val="PageNumber"/>
      </w:rPr>
    </w:sdtEndPr>
    <w:sdtContent>
      <w:p w14:paraId="04B5A8D8" w14:textId="77777777" w:rsidR="009E7232" w:rsidRDefault="009E7232" w:rsidP="002E55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sdt>
    <w:sdtPr>
      <w:rPr>
        <w:caps/>
        <w:color w:val="FF5E4F" w:themeColor="accent1"/>
        <w:sz w:val="28"/>
        <w:szCs w:val="28"/>
      </w:rPr>
      <w:alias w:val="Date"/>
      <w:tag w:val=""/>
      <w:id w:val="85430294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81B1D77" w14:textId="77777777" w:rsidR="009E7232" w:rsidRPr="009E7232" w:rsidRDefault="009E7232" w:rsidP="009E7232">
        <w:pPr>
          <w:pStyle w:val="NoSpacing"/>
          <w:rPr>
            <w:rFonts w:eastAsiaTheme="minorHAnsi"/>
            <w:caps/>
            <w:color w:val="FF5E4F" w:themeColor="accent1"/>
            <w:kern w:val="2"/>
            <w:sz w:val="28"/>
            <w:szCs w:val="28"/>
            <w:lang w:eastAsia="en-US"/>
            <w14:ligatures w14:val="standardContextual"/>
          </w:rPr>
        </w:pPr>
        <w:r w:rsidRPr="009E7232">
          <w:rPr>
            <w:rStyle w:val="FooterChar"/>
          </w:rPr>
          <w:t>[Date]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4198988"/>
      <w:docPartObj>
        <w:docPartGallery w:val="Page Numbers (Bottom of Page)"/>
        <w:docPartUnique/>
      </w:docPartObj>
    </w:sdtPr>
    <w:sdtEndPr>
      <w:rPr>
        <w:rStyle w:val="PageNumber"/>
      </w:rPr>
    </w:sdtEndPr>
    <w:sdtContent>
      <w:p w14:paraId="3A7DCD82" w14:textId="77777777" w:rsidR="007B278D" w:rsidRDefault="007B278D" w:rsidP="007B278D">
        <w:pPr>
          <w:pStyle w:val="Footer"/>
          <w:framePr w:wrap="none" w:vAnchor="text" w:hAnchor="page" w:x="11206"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sdtContent>
  </w:sdt>
  <w:sdt>
    <w:sdtPr>
      <w:rPr>
        <w:caps/>
        <w:color w:val="FF5E4F" w:themeColor="accent1"/>
        <w:sz w:val="28"/>
        <w:szCs w:val="28"/>
      </w:rPr>
      <w:alias w:val="Date"/>
      <w:tag w:val=""/>
      <w:id w:val="55213590"/>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741CDD8" w14:textId="77777777" w:rsidR="007B278D" w:rsidRPr="009E7232" w:rsidRDefault="007B278D" w:rsidP="007B278D">
        <w:pPr>
          <w:pStyle w:val="NoSpacing"/>
          <w:rPr>
            <w:rFonts w:eastAsiaTheme="minorHAnsi"/>
            <w:caps/>
            <w:color w:val="FF5E4F" w:themeColor="accent1"/>
            <w:kern w:val="2"/>
            <w:sz w:val="28"/>
            <w:szCs w:val="28"/>
            <w:lang w:eastAsia="en-US"/>
            <w14:ligatures w14:val="standardContextual"/>
          </w:rPr>
        </w:pPr>
        <w:r w:rsidRPr="009E7232">
          <w:rPr>
            <w:rStyle w:val="FooterChar"/>
          </w:rPr>
          <w:t>[Date]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1CD9" w14:textId="77777777" w:rsidR="001C0957" w:rsidRDefault="001C0957" w:rsidP="00A61AFA">
      <w:r>
        <w:separator/>
      </w:r>
    </w:p>
  </w:footnote>
  <w:footnote w:type="continuationSeparator" w:id="0">
    <w:p w14:paraId="7784288C" w14:textId="77777777" w:rsidR="001C0957" w:rsidRDefault="001C0957" w:rsidP="00A61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972F" w14:textId="77777777" w:rsidR="00990F47" w:rsidRDefault="00990F47" w:rsidP="009E7232">
    <w:pPr>
      <w:pStyle w:val="Header"/>
    </w:pPr>
  </w:p>
  <w:p w14:paraId="33BFDF4F" w14:textId="77777777" w:rsidR="00013C1E" w:rsidRDefault="00013C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0D88" w14:textId="59E536B9" w:rsidR="009E7232" w:rsidRDefault="00923A73" w:rsidP="009E7232">
    <w:pPr>
      <w:pStyle w:val="Header"/>
    </w:pPr>
    <w:r>
      <w:rPr>
        <w:noProof/>
      </w:rPr>
      <mc:AlternateContent>
        <mc:Choice Requires="wps">
          <w:drawing>
            <wp:anchor distT="0" distB="0" distL="114300" distR="114300" simplePos="0" relativeHeight="251667459" behindDoc="0" locked="0" layoutInCell="1" allowOverlap="1" wp14:anchorId="49714C65" wp14:editId="1CEBE8F3">
              <wp:simplePos x="0" y="0"/>
              <wp:positionH relativeFrom="column">
                <wp:posOffset>6048375</wp:posOffset>
              </wp:positionH>
              <wp:positionV relativeFrom="paragraph">
                <wp:posOffset>-57785</wp:posOffset>
              </wp:positionV>
              <wp:extent cx="621792" cy="164592"/>
              <wp:effectExtent l="0" t="0" r="6985" b="6985"/>
              <wp:wrapNone/>
              <wp:docPr id="518313048" name="Freeform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21792" cy="164592"/>
                      </a:xfrm>
                      <a:custGeom>
                        <a:avLst/>
                        <a:gdLst>
                          <a:gd name="csX0" fmla="*/ 5508335 w 9180722"/>
                          <a:gd name="csY0" fmla="*/ 0 h 2450370"/>
                          <a:gd name="csX1" fmla="*/ 6634283 w 9180722"/>
                          <a:gd name="csY1" fmla="*/ 0 h 2450370"/>
                          <a:gd name="csX2" fmla="*/ 6725356 w 9180722"/>
                          <a:gd name="csY2" fmla="*/ 61994 h 2450370"/>
                          <a:gd name="csX3" fmla="*/ 7344528 w 9180722"/>
                          <a:gd name="csY3" fmla="*/ 1635132 h 2450370"/>
                          <a:gd name="csX4" fmla="*/ 7963701 w 9180722"/>
                          <a:gd name="csY4" fmla="*/ 61994 h 2450370"/>
                          <a:gd name="csX5" fmla="*/ 8054774 w 9180722"/>
                          <a:gd name="csY5" fmla="*/ 0 h 2450370"/>
                          <a:gd name="csX6" fmla="*/ 9180722 w 9180722"/>
                          <a:gd name="csY6" fmla="*/ 0 h 2450370"/>
                          <a:gd name="csX7" fmla="*/ 9180722 w 9180722"/>
                          <a:gd name="csY7" fmla="*/ 2450370 h 2450370"/>
                          <a:gd name="csX8" fmla="*/ 8568649 w 9180722"/>
                          <a:gd name="csY8" fmla="*/ 2450370 h 2450370"/>
                          <a:gd name="csX9" fmla="*/ 8568649 w 9180722"/>
                          <a:gd name="csY9" fmla="*/ 712568 h 2450370"/>
                          <a:gd name="csX10" fmla="*/ 8379649 w 9180722"/>
                          <a:gd name="csY10" fmla="*/ 676547 h 2450370"/>
                          <a:gd name="csX11" fmla="*/ 7705882 w 9180722"/>
                          <a:gd name="csY11" fmla="*/ 2388131 h 2450370"/>
                          <a:gd name="csX12" fmla="*/ 7614809 w 9180722"/>
                          <a:gd name="csY12" fmla="*/ 2450125 h 2450370"/>
                          <a:gd name="csX13" fmla="*/ 7074248 w 9180722"/>
                          <a:gd name="csY13" fmla="*/ 2450125 h 2450370"/>
                          <a:gd name="csX14" fmla="*/ 6983175 w 9180722"/>
                          <a:gd name="csY14" fmla="*/ 2388131 h 2450370"/>
                          <a:gd name="csX15" fmla="*/ 6309408 w 9180722"/>
                          <a:gd name="csY15" fmla="*/ 676547 h 2450370"/>
                          <a:gd name="csX16" fmla="*/ 6120407 w 9180722"/>
                          <a:gd name="csY16" fmla="*/ 712568 h 2450370"/>
                          <a:gd name="csX17" fmla="*/ 6120407 w 9180722"/>
                          <a:gd name="csY17" fmla="*/ 2450370 h 2450370"/>
                          <a:gd name="csX18" fmla="*/ 5508335 w 9180722"/>
                          <a:gd name="csY18" fmla="*/ 2450370 h 2450370"/>
                          <a:gd name="csX19" fmla="*/ 1958363 w 9180722"/>
                          <a:gd name="csY19" fmla="*/ 0 h 2450370"/>
                          <a:gd name="csX20" fmla="*/ 5018672 w 9180722"/>
                          <a:gd name="csY20" fmla="*/ 0 h 2450370"/>
                          <a:gd name="csX21" fmla="*/ 5018672 w 9180722"/>
                          <a:gd name="csY21" fmla="*/ 612593 h 2450370"/>
                          <a:gd name="csX22" fmla="*/ 3941443 w 9180722"/>
                          <a:gd name="csY22" fmla="*/ 612593 h 2450370"/>
                          <a:gd name="csX23" fmla="*/ 3794552 w 9180722"/>
                          <a:gd name="csY23" fmla="*/ 759615 h 2450370"/>
                          <a:gd name="csX24" fmla="*/ 3794552 w 9180722"/>
                          <a:gd name="csY24" fmla="*/ 2450370 h 2450370"/>
                          <a:gd name="csX25" fmla="*/ 3182479 w 9180722"/>
                          <a:gd name="csY25" fmla="*/ 2450370 h 2450370"/>
                          <a:gd name="csX26" fmla="*/ 3182479 w 9180722"/>
                          <a:gd name="csY26" fmla="*/ 759615 h 2450370"/>
                          <a:gd name="csX27" fmla="*/ 3035587 w 9180722"/>
                          <a:gd name="csY27" fmla="*/ 612593 h 2450370"/>
                          <a:gd name="csX28" fmla="*/ 1958363 w 9180722"/>
                          <a:gd name="csY28" fmla="*/ 612593 h 2450370"/>
                          <a:gd name="csX29" fmla="*/ 0 w 9180722"/>
                          <a:gd name="csY29" fmla="*/ 0 h 2450370"/>
                          <a:gd name="csX30" fmla="*/ 612065 w 9180722"/>
                          <a:gd name="csY30" fmla="*/ 0 h 2450370"/>
                          <a:gd name="csX31" fmla="*/ 612065 w 9180722"/>
                          <a:gd name="csY31" fmla="*/ 1740008 h 2450370"/>
                          <a:gd name="csX32" fmla="*/ 611818 w 9180722"/>
                          <a:gd name="csY32" fmla="*/ 1739763 h 2450370"/>
                          <a:gd name="csX33" fmla="*/ 709751 w 9180722"/>
                          <a:gd name="csY33" fmla="*/ 1837778 h 2450370"/>
                          <a:gd name="csX34" fmla="*/ 2448266 w 9180722"/>
                          <a:gd name="csY34" fmla="*/ 1837778 h 2450370"/>
                          <a:gd name="csX35" fmla="*/ 2448266 w 9180722"/>
                          <a:gd name="csY35" fmla="*/ 2450370 h 2450370"/>
                          <a:gd name="csX36" fmla="*/ 612065 w 9180722"/>
                          <a:gd name="csY36" fmla="*/ 2450370 h 2450370"/>
                          <a:gd name="csX37" fmla="*/ 0 w 9180722"/>
                          <a:gd name="csY37" fmla="*/ 1837778 h 245037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9180722" h="2450370">
                            <a:moveTo>
                              <a:pt x="5508335" y="0"/>
                            </a:moveTo>
                            <a:lnTo>
                              <a:pt x="6634283" y="0"/>
                            </a:lnTo>
                            <a:cubicBezTo>
                              <a:pt x="6674434" y="0"/>
                              <a:pt x="6710667" y="24504"/>
                              <a:pt x="6725356" y="61994"/>
                            </a:cubicBezTo>
                            <a:lnTo>
                              <a:pt x="7344528" y="1635132"/>
                            </a:lnTo>
                            <a:lnTo>
                              <a:pt x="7963701" y="61994"/>
                            </a:lnTo>
                            <a:cubicBezTo>
                              <a:pt x="7978390" y="24749"/>
                              <a:pt x="8014623" y="0"/>
                              <a:pt x="8054774" y="0"/>
                            </a:cubicBezTo>
                            <a:lnTo>
                              <a:pt x="9180722" y="0"/>
                            </a:lnTo>
                            <a:lnTo>
                              <a:pt x="9180722" y="2450370"/>
                            </a:lnTo>
                            <a:lnTo>
                              <a:pt x="8568649" y="2450370"/>
                            </a:lnTo>
                            <a:lnTo>
                              <a:pt x="8568649" y="712568"/>
                            </a:lnTo>
                            <a:cubicBezTo>
                              <a:pt x="8568649" y="604261"/>
                              <a:pt x="8419309" y="575837"/>
                              <a:pt x="8379649" y="676547"/>
                            </a:cubicBezTo>
                            <a:lnTo>
                              <a:pt x="7705882" y="2388131"/>
                            </a:lnTo>
                            <a:cubicBezTo>
                              <a:pt x="7691192" y="2425376"/>
                              <a:pt x="7654959" y="2450125"/>
                              <a:pt x="7614809" y="2450125"/>
                            </a:cubicBezTo>
                            <a:lnTo>
                              <a:pt x="7074248" y="2450125"/>
                            </a:lnTo>
                            <a:cubicBezTo>
                              <a:pt x="7034097" y="2450125"/>
                              <a:pt x="6997865" y="2425621"/>
                              <a:pt x="6983175" y="2388131"/>
                            </a:cubicBezTo>
                            <a:lnTo>
                              <a:pt x="6309408" y="676547"/>
                            </a:lnTo>
                            <a:cubicBezTo>
                              <a:pt x="6269747" y="576082"/>
                              <a:pt x="6120407" y="604261"/>
                              <a:pt x="6120407" y="712568"/>
                            </a:cubicBezTo>
                            <a:lnTo>
                              <a:pt x="6120407" y="2450370"/>
                            </a:lnTo>
                            <a:lnTo>
                              <a:pt x="5508335" y="2450370"/>
                            </a:lnTo>
                            <a:close/>
                            <a:moveTo>
                              <a:pt x="1958363" y="0"/>
                            </a:moveTo>
                            <a:lnTo>
                              <a:pt x="5018672" y="0"/>
                            </a:lnTo>
                            <a:lnTo>
                              <a:pt x="5018672" y="612593"/>
                            </a:lnTo>
                            <a:lnTo>
                              <a:pt x="3941443" y="612593"/>
                            </a:lnTo>
                            <a:cubicBezTo>
                              <a:pt x="3860408" y="612593"/>
                              <a:pt x="3794552" y="678507"/>
                              <a:pt x="3794552" y="759615"/>
                            </a:cubicBezTo>
                            <a:lnTo>
                              <a:pt x="3794552" y="2450370"/>
                            </a:lnTo>
                            <a:lnTo>
                              <a:pt x="3182479" y="2450370"/>
                            </a:lnTo>
                            <a:lnTo>
                              <a:pt x="3182479" y="759615"/>
                            </a:lnTo>
                            <a:cubicBezTo>
                              <a:pt x="3182479" y="678507"/>
                              <a:pt x="3116623" y="612593"/>
                              <a:pt x="3035587" y="612593"/>
                            </a:cubicBezTo>
                            <a:lnTo>
                              <a:pt x="1958363" y="612593"/>
                            </a:lnTo>
                            <a:close/>
                            <a:moveTo>
                              <a:pt x="0" y="0"/>
                            </a:moveTo>
                            <a:lnTo>
                              <a:pt x="612065" y="0"/>
                            </a:lnTo>
                            <a:lnTo>
                              <a:pt x="612065" y="1740008"/>
                            </a:lnTo>
                            <a:lnTo>
                              <a:pt x="611818" y="1739763"/>
                            </a:lnTo>
                            <a:cubicBezTo>
                              <a:pt x="611818" y="1793916"/>
                              <a:pt x="655643" y="1837778"/>
                              <a:pt x="709751" y="1837778"/>
                            </a:cubicBezTo>
                            <a:lnTo>
                              <a:pt x="2448266" y="1837778"/>
                            </a:lnTo>
                            <a:lnTo>
                              <a:pt x="2448266" y="2450370"/>
                            </a:lnTo>
                            <a:lnTo>
                              <a:pt x="612065" y="2450370"/>
                            </a:lnTo>
                            <a:cubicBezTo>
                              <a:pt x="273960" y="2450370"/>
                              <a:pt x="0" y="2176174"/>
                              <a:pt x="0" y="1837778"/>
                            </a:cubicBezTo>
                            <a:close/>
                          </a:path>
                        </a:pathLst>
                      </a:custGeom>
                      <a:solidFill>
                        <a:schemeClr val="accent1"/>
                      </a:solidFill>
                      <a:ln w="24460" cap="flat">
                        <a:noFill/>
                        <a:prstDash val="solid"/>
                        <a:miter/>
                      </a:ln>
                    </wps:spPr>
                    <wps:bodyPr wrap="square">
                      <a:noAutofit/>
                    </wps:bodyPr>
                  </wps:wsp>
                </a:graphicData>
              </a:graphic>
              <wp14:sizeRelH relativeFrom="margin">
                <wp14:pctWidth>0</wp14:pctWidth>
              </wp14:sizeRelH>
              <wp14:sizeRelV relativeFrom="margin">
                <wp14:pctHeight>0</wp14:pctHeight>
              </wp14:sizeRelV>
            </wp:anchor>
          </w:drawing>
        </mc:Choice>
        <mc:Fallback>
          <w:pict>
            <v:shape w14:anchorId="30A06ABB" id="Freeform 11" o:spid="_x0000_s1026" style="position:absolute;margin-left:476.25pt;margin-top:-4.55pt;width:48.95pt;height:12.95pt;z-index:251667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180722,2450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" path="m5508335,l6634283,v40151,,76384,24504,91073,61994l7344528,1635132,7963701,61994c7978390,24749,8014623,,8054774,l9180722,r,2450370l8568649,2450370r,-1737802c8568649,604261,8419309,575837,8379649,676547l7705882,2388131v-14690,37245,-50923,61994,-91073,61994l7074248,2450125v-40151,,-76383,-24504,-91073,-61994l6309408,676547v-39661,-100465,-189001,-72286,-189001,36021l6120407,2450370r-612072,l5508335,xm1958363,l5018672,r,612593l3941443,612593v-81035,,-146891,65914,-146891,147022l3794552,2450370r-612073,l3182479,759615v,-81108,-65856,-147022,-146892,-147022l1958363,612593,1958363,xm,l612065,r,1740008l611818,1739763v,54153,43825,98015,97933,98015l2448266,1837778r,612592l612065,2450370c273960,2450370,,2176174,,1837778l,xe" fillcolor="#ff5e4f [3204]" stroked="f" strokeweight=".67944mm">
              <v:stroke joinstyle="miter"/>
              <v:path arrowok="t" o:connecttype="custom" o:connectlocs="373069,0;449327,0;455495,4164;497430,109832;539366,4164;545534,0;621792,0;621792,164592;580338,164592;580338,47863;567537,45444;521904,160411;515736,164576;479125,164576;472957,160411;427324,45444;414523,47863;414523,164592;373069,164592;132636,0;339905,0;339905,41148;266946,41148;256997,51024;256997,164592;215543,164592;215543,51024;205594,41148;132636,41148;0,0;41454,0;41454,116877;41437,116860;48070,123444;165816,123444;165816,164592;41454,164592;0,123444" o:connectangles="0,0,0,0,0,0,0,0,0,0,0,0,0,0,0,0,0,0,0,0,0,0,0,0,0,0,0,0,0,0,0,0,0,0,0,0,0,0"/>
              <o:lock v:ext="edit" aspectratio="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4E75" w14:textId="53F43593" w:rsidR="007B278D" w:rsidRDefault="00923A73" w:rsidP="007B278D">
    <w:pPr>
      <w:pStyle w:val="Header"/>
    </w:pPr>
    <w:r>
      <w:rPr>
        <w:noProof/>
      </w:rPr>
      <mc:AlternateContent>
        <mc:Choice Requires="wps">
          <w:drawing>
            <wp:anchor distT="0" distB="0" distL="114300" distR="114300" simplePos="0" relativeHeight="251665411" behindDoc="0" locked="0" layoutInCell="1" allowOverlap="1" wp14:anchorId="22014A6E" wp14:editId="73BBECBD">
              <wp:simplePos x="0" y="0"/>
              <wp:positionH relativeFrom="column">
                <wp:posOffset>6019800</wp:posOffset>
              </wp:positionH>
              <wp:positionV relativeFrom="paragraph">
                <wp:posOffset>56515</wp:posOffset>
              </wp:positionV>
              <wp:extent cx="621792" cy="164592"/>
              <wp:effectExtent l="0" t="0" r="6985" b="6985"/>
              <wp:wrapNone/>
              <wp:docPr id="550470072" name="Freeform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21792" cy="164592"/>
                      </a:xfrm>
                      <a:custGeom>
                        <a:avLst/>
                        <a:gdLst>
                          <a:gd name="csX0" fmla="*/ 5508335 w 9180722"/>
                          <a:gd name="csY0" fmla="*/ 0 h 2450370"/>
                          <a:gd name="csX1" fmla="*/ 6634283 w 9180722"/>
                          <a:gd name="csY1" fmla="*/ 0 h 2450370"/>
                          <a:gd name="csX2" fmla="*/ 6725356 w 9180722"/>
                          <a:gd name="csY2" fmla="*/ 61994 h 2450370"/>
                          <a:gd name="csX3" fmla="*/ 7344528 w 9180722"/>
                          <a:gd name="csY3" fmla="*/ 1635132 h 2450370"/>
                          <a:gd name="csX4" fmla="*/ 7963701 w 9180722"/>
                          <a:gd name="csY4" fmla="*/ 61994 h 2450370"/>
                          <a:gd name="csX5" fmla="*/ 8054774 w 9180722"/>
                          <a:gd name="csY5" fmla="*/ 0 h 2450370"/>
                          <a:gd name="csX6" fmla="*/ 9180722 w 9180722"/>
                          <a:gd name="csY6" fmla="*/ 0 h 2450370"/>
                          <a:gd name="csX7" fmla="*/ 9180722 w 9180722"/>
                          <a:gd name="csY7" fmla="*/ 2450370 h 2450370"/>
                          <a:gd name="csX8" fmla="*/ 8568649 w 9180722"/>
                          <a:gd name="csY8" fmla="*/ 2450370 h 2450370"/>
                          <a:gd name="csX9" fmla="*/ 8568649 w 9180722"/>
                          <a:gd name="csY9" fmla="*/ 712568 h 2450370"/>
                          <a:gd name="csX10" fmla="*/ 8379649 w 9180722"/>
                          <a:gd name="csY10" fmla="*/ 676547 h 2450370"/>
                          <a:gd name="csX11" fmla="*/ 7705882 w 9180722"/>
                          <a:gd name="csY11" fmla="*/ 2388131 h 2450370"/>
                          <a:gd name="csX12" fmla="*/ 7614809 w 9180722"/>
                          <a:gd name="csY12" fmla="*/ 2450125 h 2450370"/>
                          <a:gd name="csX13" fmla="*/ 7074248 w 9180722"/>
                          <a:gd name="csY13" fmla="*/ 2450125 h 2450370"/>
                          <a:gd name="csX14" fmla="*/ 6983175 w 9180722"/>
                          <a:gd name="csY14" fmla="*/ 2388131 h 2450370"/>
                          <a:gd name="csX15" fmla="*/ 6309408 w 9180722"/>
                          <a:gd name="csY15" fmla="*/ 676547 h 2450370"/>
                          <a:gd name="csX16" fmla="*/ 6120407 w 9180722"/>
                          <a:gd name="csY16" fmla="*/ 712568 h 2450370"/>
                          <a:gd name="csX17" fmla="*/ 6120407 w 9180722"/>
                          <a:gd name="csY17" fmla="*/ 2450370 h 2450370"/>
                          <a:gd name="csX18" fmla="*/ 5508335 w 9180722"/>
                          <a:gd name="csY18" fmla="*/ 2450370 h 2450370"/>
                          <a:gd name="csX19" fmla="*/ 1958363 w 9180722"/>
                          <a:gd name="csY19" fmla="*/ 0 h 2450370"/>
                          <a:gd name="csX20" fmla="*/ 5018672 w 9180722"/>
                          <a:gd name="csY20" fmla="*/ 0 h 2450370"/>
                          <a:gd name="csX21" fmla="*/ 5018672 w 9180722"/>
                          <a:gd name="csY21" fmla="*/ 612593 h 2450370"/>
                          <a:gd name="csX22" fmla="*/ 3941443 w 9180722"/>
                          <a:gd name="csY22" fmla="*/ 612593 h 2450370"/>
                          <a:gd name="csX23" fmla="*/ 3794552 w 9180722"/>
                          <a:gd name="csY23" fmla="*/ 759615 h 2450370"/>
                          <a:gd name="csX24" fmla="*/ 3794552 w 9180722"/>
                          <a:gd name="csY24" fmla="*/ 2450370 h 2450370"/>
                          <a:gd name="csX25" fmla="*/ 3182479 w 9180722"/>
                          <a:gd name="csY25" fmla="*/ 2450370 h 2450370"/>
                          <a:gd name="csX26" fmla="*/ 3182479 w 9180722"/>
                          <a:gd name="csY26" fmla="*/ 759615 h 2450370"/>
                          <a:gd name="csX27" fmla="*/ 3035587 w 9180722"/>
                          <a:gd name="csY27" fmla="*/ 612593 h 2450370"/>
                          <a:gd name="csX28" fmla="*/ 1958363 w 9180722"/>
                          <a:gd name="csY28" fmla="*/ 612593 h 2450370"/>
                          <a:gd name="csX29" fmla="*/ 0 w 9180722"/>
                          <a:gd name="csY29" fmla="*/ 0 h 2450370"/>
                          <a:gd name="csX30" fmla="*/ 612065 w 9180722"/>
                          <a:gd name="csY30" fmla="*/ 0 h 2450370"/>
                          <a:gd name="csX31" fmla="*/ 612065 w 9180722"/>
                          <a:gd name="csY31" fmla="*/ 1740008 h 2450370"/>
                          <a:gd name="csX32" fmla="*/ 611818 w 9180722"/>
                          <a:gd name="csY32" fmla="*/ 1739763 h 2450370"/>
                          <a:gd name="csX33" fmla="*/ 709751 w 9180722"/>
                          <a:gd name="csY33" fmla="*/ 1837778 h 2450370"/>
                          <a:gd name="csX34" fmla="*/ 2448266 w 9180722"/>
                          <a:gd name="csY34" fmla="*/ 1837778 h 2450370"/>
                          <a:gd name="csX35" fmla="*/ 2448266 w 9180722"/>
                          <a:gd name="csY35" fmla="*/ 2450370 h 2450370"/>
                          <a:gd name="csX36" fmla="*/ 612065 w 9180722"/>
                          <a:gd name="csY36" fmla="*/ 2450370 h 2450370"/>
                          <a:gd name="csX37" fmla="*/ 0 w 9180722"/>
                          <a:gd name="csY37" fmla="*/ 1837778 h 245037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9180722" h="2450370">
                            <a:moveTo>
                              <a:pt x="5508335" y="0"/>
                            </a:moveTo>
                            <a:lnTo>
                              <a:pt x="6634283" y="0"/>
                            </a:lnTo>
                            <a:cubicBezTo>
                              <a:pt x="6674434" y="0"/>
                              <a:pt x="6710667" y="24504"/>
                              <a:pt x="6725356" y="61994"/>
                            </a:cubicBezTo>
                            <a:lnTo>
                              <a:pt x="7344528" y="1635132"/>
                            </a:lnTo>
                            <a:lnTo>
                              <a:pt x="7963701" y="61994"/>
                            </a:lnTo>
                            <a:cubicBezTo>
                              <a:pt x="7978390" y="24749"/>
                              <a:pt x="8014623" y="0"/>
                              <a:pt x="8054774" y="0"/>
                            </a:cubicBezTo>
                            <a:lnTo>
                              <a:pt x="9180722" y="0"/>
                            </a:lnTo>
                            <a:lnTo>
                              <a:pt x="9180722" y="2450370"/>
                            </a:lnTo>
                            <a:lnTo>
                              <a:pt x="8568649" y="2450370"/>
                            </a:lnTo>
                            <a:lnTo>
                              <a:pt x="8568649" y="712568"/>
                            </a:lnTo>
                            <a:cubicBezTo>
                              <a:pt x="8568649" y="604261"/>
                              <a:pt x="8419309" y="575837"/>
                              <a:pt x="8379649" y="676547"/>
                            </a:cubicBezTo>
                            <a:lnTo>
                              <a:pt x="7705882" y="2388131"/>
                            </a:lnTo>
                            <a:cubicBezTo>
                              <a:pt x="7691192" y="2425376"/>
                              <a:pt x="7654959" y="2450125"/>
                              <a:pt x="7614809" y="2450125"/>
                            </a:cubicBezTo>
                            <a:lnTo>
                              <a:pt x="7074248" y="2450125"/>
                            </a:lnTo>
                            <a:cubicBezTo>
                              <a:pt x="7034097" y="2450125"/>
                              <a:pt x="6997865" y="2425621"/>
                              <a:pt x="6983175" y="2388131"/>
                            </a:cubicBezTo>
                            <a:lnTo>
                              <a:pt x="6309408" y="676547"/>
                            </a:lnTo>
                            <a:cubicBezTo>
                              <a:pt x="6269747" y="576082"/>
                              <a:pt x="6120407" y="604261"/>
                              <a:pt x="6120407" y="712568"/>
                            </a:cubicBezTo>
                            <a:lnTo>
                              <a:pt x="6120407" y="2450370"/>
                            </a:lnTo>
                            <a:lnTo>
                              <a:pt x="5508335" y="2450370"/>
                            </a:lnTo>
                            <a:close/>
                            <a:moveTo>
                              <a:pt x="1958363" y="0"/>
                            </a:moveTo>
                            <a:lnTo>
                              <a:pt x="5018672" y="0"/>
                            </a:lnTo>
                            <a:lnTo>
                              <a:pt x="5018672" y="612593"/>
                            </a:lnTo>
                            <a:lnTo>
                              <a:pt x="3941443" y="612593"/>
                            </a:lnTo>
                            <a:cubicBezTo>
                              <a:pt x="3860408" y="612593"/>
                              <a:pt x="3794552" y="678507"/>
                              <a:pt x="3794552" y="759615"/>
                            </a:cubicBezTo>
                            <a:lnTo>
                              <a:pt x="3794552" y="2450370"/>
                            </a:lnTo>
                            <a:lnTo>
                              <a:pt x="3182479" y="2450370"/>
                            </a:lnTo>
                            <a:lnTo>
                              <a:pt x="3182479" y="759615"/>
                            </a:lnTo>
                            <a:cubicBezTo>
                              <a:pt x="3182479" y="678507"/>
                              <a:pt x="3116623" y="612593"/>
                              <a:pt x="3035587" y="612593"/>
                            </a:cubicBezTo>
                            <a:lnTo>
                              <a:pt x="1958363" y="612593"/>
                            </a:lnTo>
                            <a:close/>
                            <a:moveTo>
                              <a:pt x="0" y="0"/>
                            </a:moveTo>
                            <a:lnTo>
                              <a:pt x="612065" y="0"/>
                            </a:lnTo>
                            <a:lnTo>
                              <a:pt x="612065" y="1740008"/>
                            </a:lnTo>
                            <a:lnTo>
                              <a:pt x="611818" y="1739763"/>
                            </a:lnTo>
                            <a:cubicBezTo>
                              <a:pt x="611818" y="1793916"/>
                              <a:pt x="655643" y="1837778"/>
                              <a:pt x="709751" y="1837778"/>
                            </a:cubicBezTo>
                            <a:lnTo>
                              <a:pt x="2448266" y="1837778"/>
                            </a:lnTo>
                            <a:lnTo>
                              <a:pt x="2448266" y="2450370"/>
                            </a:lnTo>
                            <a:lnTo>
                              <a:pt x="612065" y="2450370"/>
                            </a:lnTo>
                            <a:cubicBezTo>
                              <a:pt x="273960" y="2450370"/>
                              <a:pt x="0" y="2176174"/>
                              <a:pt x="0" y="1837778"/>
                            </a:cubicBezTo>
                            <a:close/>
                          </a:path>
                        </a:pathLst>
                      </a:custGeom>
                      <a:solidFill>
                        <a:schemeClr val="accent1"/>
                      </a:solidFill>
                      <a:ln w="24460" cap="flat">
                        <a:noFill/>
                        <a:prstDash val="solid"/>
                        <a:miter/>
                      </a:ln>
                    </wps:spPr>
                    <wps:bodyPr wrap="square">
                      <a:noAutofit/>
                    </wps:bodyPr>
                  </wps:wsp>
                </a:graphicData>
              </a:graphic>
              <wp14:sizeRelH relativeFrom="margin">
                <wp14:pctWidth>0</wp14:pctWidth>
              </wp14:sizeRelH>
              <wp14:sizeRelV relativeFrom="margin">
                <wp14:pctHeight>0</wp14:pctHeight>
              </wp14:sizeRelV>
            </wp:anchor>
          </w:drawing>
        </mc:Choice>
        <mc:Fallback>
          <w:pict>
            <v:shape w14:anchorId="2BA95268" id="Freeform 11" o:spid="_x0000_s1026" style="position:absolute;margin-left:474pt;margin-top:4.45pt;width:48.95pt;height:12.95pt;z-index:251665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180722,2450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" path="m5508335,l6634283,v40151,,76384,24504,91073,61994l7344528,1635132,7963701,61994c7978390,24749,8014623,,8054774,l9180722,r,2450370l8568649,2450370r,-1737802c8568649,604261,8419309,575837,8379649,676547l7705882,2388131v-14690,37245,-50923,61994,-91073,61994l7074248,2450125v-40151,,-76383,-24504,-91073,-61994l6309408,676547v-39661,-100465,-189001,-72286,-189001,36021l6120407,2450370r-612072,l5508335,xm1958363,l5018672,r,612593l3941443,612593v-81035,,-146891,65914,-146891,147022l3794552,2450370r-612073,l3182479,759615v,-81108,-65856,-147022,-146892,-147022l1958363,612593,1958363,xm,l612065,r,1740008l611818,1739763v,54153,43825,98015,97933,98015l2448266,1837778r,612592l612065,2450370c273960,2450370,,2176174,,1837778l,xe" fillcolor="#ff5e4f [3204]" stroked="f" strokeweight=".67944mm">
              <v:stroke joinstyle="miter"/>
              <v:path arrowok="t" o:connecttype="custom" o:connectlocs="373069,0;449327,0;455495,4164;497430,109832;539366,4164;545534,0;621792,0;621792,164592;580338,164592;580338,47863;567537,45444;521904,160411;515736,164576;479125,164576;472957,160411;427324,45444;414523,47863;414523,164592;373069,164592;132636,0;339905,0;339905,41148;266946,41148;256997,51024;256997,164592;215543,164592;215543,51024;205594,41148;132636,41148;0,0;41454,0;41454,116877;41437,116860;48070,123444;165816,123444;165816,164592;41454,164592;0,123444" o:connectangles="0,0,0,0,0,0,0,0,0,0,0,0,0,0,0,0,0,0,0,0,0,0,0,0,0,0,0,0,0,0,0,0,0,0,0,0,0,0"/>
              <o:lock v:ext="edit" aspectratio="t"/>
            </v:shape>
          </w:pict>
        </mc:Fallback>
      </mc:AlternateContent>
    </w:r>
    <w:r w:rsidR="00AA5AE2" w:rsidRPr="00AA5AE2">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BBA5" w14:textId="77777777" w:rsidR="00990F47" w:rsidRDefault="003F7A4C" w:rsidP="009E7232">
    <w:pPr>
      <w:pStyle w:val="Header"/>
    </w:pPr>
    <w:r w:rsidRPr="003F7A4C">
      <w:rPr>
        <w:noProof/>
      </w:rPr>
      <w:drawing>
        <wp:anchor distT="0" distB="0" distL="114300" distR="114300" simplePos="0" relativeHeight="251658242" behindDoc="1" locked="0" layoutInCell="1" allowOverlap="1" wp14:anchorId="25AB2260" wp14:editId="24D6ACB9">
          <wp:simplePos x="0" y="0"/>
          <wp:positionH relativeFrom="column">
            <wp:posOffset>-396240</wp:posOffset>
          </wp:positionH>
          <wp:positionV relativeFrom="paragraph">
            <wp:posOffset>1453545</wp:posOffset>
          </wp:positionV>
          <wp:extent cx="7597140" cy="8791030"/>
          <wp:effectExtent l="0" t="0" r="0" b="0"/>
          <wp:wrapNone/>
          <wp:docPr id="627807394" name="Picture 1" descr="A red smoke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07394" name="Picture 1" descr="A red smoke in the ai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08548" cy="8804231"/>
                  </a:xfrm>
                  <a:prstGeom prst="rect">
                    <a:avLst/>
                  </a:prstGeom>
                </pic:spPr>
              </pic:pic>
            </a:graphicData>
          </a:graphic>
          <wp14:sizeRelH relativeFrom="page">
            <wp14:pctWidth>0</wp14:pctWidth>
          </wp14:sizeRelH>
          <wp14:sizeRelV relativeFrom="page">
            <wp14:pctHeight>0</wp14:pctHeight>
          </wp14:sizeRelV>
        </wp:anchor>
      </w:drawing>
    </w:r>
    <w:r w:rsidR="00990F47">
      <w:rPr>
        <w:noProof/>
      </w:rPr>
      <mc:AlternateContent>
        <mc:Choice Requires="wpg">
          <w:drawing>
            <wp:anchor distT="0" distB="0" distL="114300" distR="114300" simplePos="0" relativeHeight="251658240" behindDoc="0" locked="0" layoutInCell="1" allowOverlap="1" wp14:anchorId="4AFFCEFE" wp14:editId="5FFC0684">
              <wp:simplePos x="0" y="0"/>
              <wp:positionH relativeFrom="column">
                <wp:posOffset>-42557</wp:posOffset>
              </wp:positionH>
              <wp:positionV relativeFrom="paragraph">
                <wp:posOffset>-36147</wp:posOffset>
              </wp:positionV>
              <wp:extent cx="6832206" cy="290938"/>
              <wp:effectExtent l="0" t="0" r="635" b="1270"/>
              <wp:wrapNone/>
              <wp:docPr id="1424889374" name="Group 3"/>
              <wp:cNvGraphicFramePr/>
              <a:graphic xmlns:a="http://schemas.openxmlformats.org/drawingml/2006/main">
                <a:graphicData uri="http://schemas.microsoft.com/office/word/2010/wordprocessingGroup">
                  <wpg:wgp>
                    <wpg:cNvGrpSpPr/>
                    <wpg:grpSpPr>
                      <a:xfrm>
                        <a:off x="0" y="0"/>
                        <a:ext cx="6832206" cy="290938"/>
                        <a:chOff x="353683" y="414068"/>
                        <a:chExt cx="6832206" cy="290938"/>
                      </a:xfrm>
                    </wpg:grpSpPr>
                    <wps:wsp>
                      <wps:cNvPr id="1722149792" name="Freeform 11"/>
                      <wps:cNvSpPr>
                        <a:spLocks noChangeAspect="1"/>
                      </wps:cNvSpPr>
                      <wps:spPr>
                        <a:xfrm>
                          <a:off x="6098876" y="414068"/>
                          <a:ext cx="1087013" cy="289734"/>
                        </a:xfrm>
                        <a:custGeom>
                          <a:avLst/>
                          <a:gdLst>
                            <a:gd name="csX0" fmla="*/ 5508335 w 9180722"/>
                            <a:gd name="csY0" fmla="*/ 0 h 2450370"/>
                            <a:gd name="csX1" fmla="*/ 6634283 w 9180722"/>
                            <a:gd name="csY1" fmla="*/ 0 h 2450370"/>
                            <a:gd name="csX2" fmla="*/ 6725356 w 9180722"/>
                            <a:gd name="csY2" fmla="*/ 61994 h 2450370"/>
                            <a:gd name="csX3" fmla="*/ 7344528 w 9180722"/>
                            <a:gd name="csY3" fmla="*/ 1635132 h 2450370"/>
                            <a:gd name="csX4" fmla="*/ 7963701 w 9180722"/>
                            <a:gd name="csY4" fmla="*/ 61994 h 2450370"/>
                            <a:gd name="csX5" fmla="*/ 8054774 w 9180722"/>
                            <a:gd name="csY5" fmla="*/ 0 h 2450370"/>
                            <a:gd name="csX6" fmla="*/ 9180722 w 9180722"/>
                            <a:gd name="csY6" fmla="*/ 0 h 2450370"/>
                            <a:gd name="csX7" fmla="*/ 9180722 w 9180722"/>
                            <a:gd name="csY7" fmla="*/ 2450370 h 2450370"/>
                            <a:gd name="csX8" fmla="*/ 8568649 w 9180722"/>
                            <a:gd name="csY8" fmla="*/ 2450370 h 2450370"/>
                            <a:gd name="csX9" fmla="*/ 8568649 w 9180722"/>
                            <a:gd name="csY9" fmla="*/ 712568 h 2450370"/>
                            <a:gd name="csX10" fmla="*/ 8379649 w 9180722"/>
                            <a:gd name="csY10" fmla="*/ 676547 h 2450370"/>
                            <a:gd name="csX11" fmla="*/ 7705882 w 9180722"/>
                            <a:gd name="csY11" fmla="*/ 2388131 h 2450370"/>
                            <a:gd name="csX12" fmla="*/ 7614809 w 9180722"/>
                            <a:gd name="csY12" fmla="*/ 2450125 h 2450370"/>
                            <a:gd name="csX13" fmla="*/ 7074248 w 9180722"/>
                            <a:gd name="csY13" fmla="*/ 2450125 h 2450370"/>
                            <a:gd name="csX14" fmla="*/ 6983175 w 9180722"/>
                            <a:gd name="csY14" fmla="*/ 2388131 h 2450370"/>
                            <a:gd name="csX15" fmla="*/ 6309408 w 9180722"/>
                            <a:gd name="csY15" fmla="*/ 676547 h 2450370"/>
                            <a:gd name="csX16" fmla="*/ 6120407 w 9180722"/>
                            <a:gd name="csY16" fmla="*/ 712568 h 2450370"/>
                            <a:gd name="csX17" fmla="*/ 6120407 w 9180722"/>
                            <a:gd name="csY17" fmla="*/ 2450370 h 2450370"/>
                            <a:gd name="csX18" fmla="*/ 5508335 w 9180722"/>
                            <a:gd name="csY18" fmla="*/ 2450370 h 2450370"/>
                            <a:gd name="csX19" fmla="*/ 1958363 w 9180722"/>
                            <a:gd name="csY19" fmla="*/ 0 h 2450370"/>
                            <a:gd name="csX20" fmla="*/ 5018672 w 9180722"/>
                            <a:gd name="csY20" fmla="*/ 0 h 2450370"/>
                            <a:gd name="csX21" fmla="*/ 5018672 w 9180722"/>
                            <a:gd name="csY21" fmla="*/ 612593 h 2450370"/>
                            <a:gd name="csX22" fmla="*/ 3941443 w 9180722"/>
                            <a:gd name="csY22" fmla="*/ 612593 h 2450370"/>
                            <a:gd name="csX23" fmla="*/ 3794552 w 9180722"/>
                            <a:gd name="csY23" fmla="*/ 759615 h 2450370"/>
                            <a:gd name="csX24" fmla="*/ 3794552 w 9180722"/>
                            <a:gd name="csY24" fmla="*/ 2450370 h 2450370"/>
                            <a:gd name="csX25" fmla="*/ 3182479 w 9180722"/>
                            <a:gd name="csY25" fmla="*/ 2450370 h 2450370"/>
                            <a:gd name="csX26" fmla="*/ 3182479 w 9180722"/>
                            <a:gd name="csY26" fmla="*/ 759615 h 2450370"/>
                            <a:gd name="csX27" fmla="*/ 3035587 w 9180722"/>
                            <a:gd name="csY27" fmla="*/ 612593 h 2450370"/>
                            <a:gd name="csX28" fmla="*/ 1958363 w 9180722"/>
                            <a:gd name="csY28" fmla="*/ 612593 h 2450370"/>
                            <a:gd name="csX29" fmla="*/ 0 w 9180722"/>
                            <a:gd name="csY29" fmla="*/ 0 h 2450370"/>
                            <a:gd name="csX30" fmla="*/ 612065 w 9180722"/>
                            <a:gd name="csY30" fmla="*/ 0 h 2450370"/>
                            <a:gd name="csX31" fmla="*/ 612065 w 9180722"/>
                            <a:gd name="csY31" fmla="*/ 1740008 h 2450370"/>
                            <a:gd name="csX32" fmla="*/ 611818 w 9180722"/>
                            <a:gd name="csY32" fmla="*/ 1739763 h 2450370"/>
                            <a:gd name="csX33" fmla="*/ 709751 w 9180722"/>
                            <a:gd name="csY33" fmla="*/ 1837778 h 2450370"/>
                            <a:gd name="csX34" fmla="*/ 2448266 w 9180722"/>
                            <a:gd name="csY34" fmla="*/ 1837778 h 2450370"/>
                            <a:gd name="csX35" fmla="*/ 2448266 w 9180722"/>
                            <a:gd name="csY35" fmla="*/ 2450370 h 2450370"/>
                            <a:gd name="csX36" fmla="*/ 612065 w 9180722"/>
                            <a:gd name="csY36" fmla="*/ 2450370 h 2450370"/>
                            <a:gd name="csX37" fmla="*/ 0 w 9180722"/>
                            <a:gd name="csY37" fmla="*/ 1837778 h 245037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9180722" h="2450370">
                              <a:moveTo>
                                <a:pt x="5508335" y="0"/>
                              </a:moveTo>
                              <a:lnTo>
                                <a:pt x="6634283" y="0"/>
                              </a:lnTo>
                              <a:cubicBezTo>
                                <a:pt x="6674434" y="0"/>
                                <a:pt x="6710667" y="24504"/>
                                <a:pt x="6725356" y="61994"/>
                              </a:cubicBezTo>
                              <a:lnTo>
                                <a:pt x="7344528" y="1635132"/>
                              </a:lnTo>
                              <a:lnTo>
                                <a:pt x="7963701" y="61994"/>
                              </a:lnTo>
                              <a:cubicBezTo>
                                <a:pt x="7978390" y="24749"/>
                                <a:pt x="8014623" y="0"/>
                                <a:pt x="8054774" y="0"/>
                              </a:cubicBezTo>
                              <a:lnTo>
                                <a:pt x="9180722" y="0"/>
                              </a:lnTo>
                              <a:lnTo>
                                <a:pt x="9180722" y="2450370"/>
                              </a:lnTo>
                              <a:lnTo>
                                <a:pt x="8568649" y="2450370"/>
                              </a:lnTo>
                              <a:lnTo>
                                <a:pt x="8568649" y="712568"/>
                              </a:lnTo>
                              <a:cubicBezTo>
                                <a:pt x="8568649" y="604261"/>
                                <a:pt x="8419309" y="575837"/>
                                <a:pt x="8379649" y="676547"/>
                              </a:cubicBezTo>
                              <a:lnTo>
                                <a:pt x="7705882" y="2388131"/>
                              </a:lnTo>
                              <a:cubicBezTo>
                                <a:pt x="7691192" y="2425376"/>
                                <a:pt x="7654959" y="2450125"/>
                                <a:pt x="7614809" y="2450125"/>
                              </a:cubicBezTo>
                              <a:lnTo>
                                <a:pt x="7074248" y="2450125"/>
                              </a:lnTo>
                              <a:cubicBezTo>
                                <a:pt x="7034097" y="2450125"/>
                                <a:pt x="6997865" y="2425621"/>
                                <a:pt x="6983175" y="2388131"/>
                              </a:cubicBezTo>
                              <a:lnTo>
                                <a:pt x="6309408" y="676547"/>
                              </a:lnTo>
                              <a:cubicBezTo>
                                <a:pt x="6269747" y="576082"/>
                                <a:pt x="6120407" y="604261"/>
                                <a:pt x="6120407" y="712568"/>
                              </a:cubicBezTo>
                              <a:lnTo>
                                <a:pt x="6120407" y="2450370"/>
                              </a:lnTo>
                              <a:lnTo>
                                <a:pt x="5508335" y="2450370"/>
                              </a:lnTo>
                              <a:close/>
                              <a:moveTo>
                                <a:pt x="1958363" y="0"/>
                              </a:moveTo>
                              <a:lnTo>
                                <a:pt x="5018672" y="0"/>
                              </a:lnTo>
                              <a:lnTo>
                                <a:pt x="5018672" y="612593"/>
                              </a:lnTo>
                              <a:lnTo>
                                <a:pt x="3941443" y="612593"/>
                              </a:lnTo>
                              <a:cubicBezTo>
                                <a:pt x="3860408" y="612593"/>
                                <a:pt x="3794552" y="678507"/>
                                <a:pt x="3794552" y="759615"/>
                              </a:cubicBezTo>
                              <a:lnTo>
                                <a:pt x="3794552" y="2450370"/>
                              </a:lnTo>
                              <a:lnTo>
                                <a:pt x="3182479" y="2450370"/>
                              </a:lnTo>
                              <a:lnTo>
                                <a:pt x="3182479" y="759615"/>
                              </a:lnTo>
                              <a:cubicBezTo>
                                <a:pt x="3182479" y="678507"/>
                                <a:pt x="3116623" y="612593"/>
                                <a:pt x="3035587" y="612593"/>
                              </a:cubicBezTo>
                              <a:lnTo>
                                <a:pt x="1958363" y="612593"/>
                              </a:lnTo>
                              <a:close/>
                              <a:moveTo>
                                <a:pt x="0" y="0"/>
                              </a:moveTo>
                              <a:lnTo>
                                <a:pt x="612065" y="0"/>
                              </a:lnTo>
                              <a:lnTo>
                                <a:pt x="612065" y="1740008"/>
                              </a:lnTo>
                              <a:lnTo>
                                <a:pt x="611818" y="1739763"/>
                              </a:lnTo>
                              <a:cubicBezTo>
                                <a:pt x="611818" y="1793916"/>
                                <a:pt x="655643" y="1837778"/>
                                <a:pt x="709751" y="1837778"/>
                              </a:cubicBezTo>
                              <a:lnTo>
                                <a:pt x="2448266" y="1837778"/>
                              </a:lnTo>
                              <a:lnTo>
                                <a:pt x="2448266" y="2450370"/>
                              </a:lnTo>
                              <a:lnTo>
                                <a:pt x="612065" y="2450370"/>
                              </a:lnTo>
                              <a:cubicBezTo>
                                <a:pt x="273960" y="2450370"/>
                                <a:pt x="0" y="2176174"/>
                                <a:pt x="0" y="1837778"/>
                              </a:cubicBezTo>
                              <a:close/>
                            </a:path>
                          </a:pathLst>
                        </a:custGeom>
                        <a:solidFill>
                          <a:schemeClr val="accent1"/>
                        </a:solidFill>
                        <a:ln w="24460" cap="flat">
                          <a:noFill/>
                          <a:prstDash val="solid"/>
                          <a:miter/>
                        </a:ln>
                      </wps:spPr>
                      <wps:bodyPr wrap="square">
                        <a:noAutofit/>
                      </wps:bodyPr>
                    </wps:wsp>
                    <pic:pic xmlns:pic="http://schemas.openxmlformats.org/drawingml/2006/picture">
                      <pic:nvPicPr>
                        <pic:cNvPr id="1992006317" name="Picture 13" descr="A black background with white text&#10;&#10;AI-generated content may be incorrect."/>
                        <pic:cNvPicPr>
                          <a:picLocks noChangeAspect="1"/>
                        </pic:cNvPicPr>
                      </pic:nvPicPr>
                      <pic:blipFill>
                        <a:blip r:embed="rId2" cstate="hqprint">
                          <a:biLevel thresh="75000"/>
                          <a:extLst>
                            <a:ext uri="{BEBA8EAE-BF5A-486C-A8C5-ECC9F3942E4B}">
                              <a14:imgProps xmlns:a14="http://schemas.microsoft.com/office/drawing/2010/main">
                                <a14:imgLayer r:embed="rId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353683" y="431321"/>
                          <a:ext cx="1445895" cy="2736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10F29B9" id="Group 3" o:spid="_x0000_s1026" style="position:absolute;margin-left:-3.35pt;margin-top:-2.85pt;width:537.95pt;height:22.9pt;z-index:251658240;mso-width-relative:margin;mso-height-relative:margin" coordorigin="3536,4140" coordsize="68322,290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">
              <v:shape id="Freeform 11" o:spid="_x0000_s1027" style="position:absolute;left:60988;top:4140;width:10870;height:2898;visibility:visible;mso-wrap-style:square;v-text-anchor:top" coordsize="9180722,245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" path="m5508335,l6634283,v40151,,76384,24504,91073,61994l7344528,1635132,7963701,61994c7978390,24749,8014623,,8054774,l9180722,r,2450370l8568649,2450370r,-1737802c8568649,604261,8419309,575837,8379649,676547l7705882,2388131v-14690,37245,-50923,61994,-91073,61994l7074248,2450125v-40151,,-76383,-24504,-91073,-61994l6309408,676547v-39661,-100465,-189001,-72286,-189001,36021l6120407,2450370r-612072,l5508335,xm1958363,l5018672,r,612593l3941443,612593v-81035,,-146891,65914,-146891,147022l3794552,2450370r-612073,l3182479,759615v,-81108,-65856,-147022,-146892,-147022l1958363,612593,1958363,xm,l612065,r,1740008l611818,1739763v,54153,43825,98015,97933,98015l2448266,1837778r,612592l612065,2450370c273960,2450370,,2176174,,1837778l,xe" fillcolor="#ff5e4f [3204]" stroked="f" strokeweight=".67944mm">
                <v:stroke joinstyle="miter"/>
                <v:path arrowok="t" o:connecttype="custom" o:connectlocs="652196,0;785510,0;796294,7330;869605,193340;942916,7330;953699,0;1087013,0;1087013,289734;1014543,289734;1014543,84255;992165,79996;912389,282375;901606,289705;837603,289705;826820,282375;747045,79996;724667,84255;724667,289734;652196,289734;231873,0;594219,0;594219,72434;466674,72434;449281,89818;449281,289734;376811,289734;376811,89818;359419,72434;231873,72434;0,0;72470,0;72470,205740;72440,205711;84036,217301;289879,217301;289879,289734;72470,289734;0,217301" o:connectangles="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alt="A black background with white text&#10;&#10;AI-generated content may be incorrect." style="position:absolute;left:3536;top:4313;width:14459;height:2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">
                <v:imagedata r:id="rId4" o:title="A black background with white text&#10;&#10;AI-generated content may be incorrect" grayscale="t" bilevel="t"/>
              </v:shape>
            </v:group>
          </w:pict>
        </mc:Fallback>
      </mc:AlternateContent>
    </w:r>
    <w:r w:rsidR="00990F47" w:rsidRPr="00AA5AE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0202E2"/>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9"/>
    <w:multiLevelType w:val="singleLevel"/>
    <w:tmpl w:val="348C2B0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E41610"/>
    <w:multiLevelType w:val="multilevel"/>
    <w:tmpl w:val="F7BA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9C0186"/>
    <w:multiLevelType w:val="hybridMultilevel"/>
    <w:tmpl w:val="A844A76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A801C7"/>
    <w:multiLevelType w:val="hybridMultilevel"/>
    <w:tmpl w:val="B4969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4535AF"/>
    <w:multiLevelType w:val="hybridMultilevel"/>
    <w:tmpl w:val="C492B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8C0C4A"/>
    <w:multiLevelType w:val="hybridMultilevel"/>
    <w:tmpl w:val="83305C06"/>
    <w:lvl w:ilvl="0" w:tplc="FBAC7BA8">
      <w:start w:val="1"/>
      <w:numFmt w:val="bullet"/>
      <w:lvlText w:val=""/>
      <w:lvlJc w:val="left"/>
      <w:pPr>
        <w:ind w:left="720" w:hanging="360"/>
      </w:pPr>
      <w:rPr>
        <w:rFonts w:ascii="ES Klarheit Grotesk" w:eastAsiaTheme="minorHAnsi" w:hAnsi="ES Klarheit Grotesk"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933E10"/>
    <w:multiLevelType w:val="hybridMultilevel"/>
    <w:tmpl w:val="3D88E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7651C5"/>
    <w:multiLevelType w:val="hybridMultilevel"/>
    <w:tmpl w:val="7B46B128"/>
    <w:lvl w:ilvl="0" w:tplc="E6060564">
      <w:numFmt w:val="bullet"/>
      <w:lvlText w:val="•"/>
      <w:lvlJc w:val="left"/>
      <w:pPr>
        <w:ind w:left="3202" w:hanging="270"/>
      </w:pPr>
      <w:rPr>
        <w:rFonts w:ascii="Arial" w:eastAsia="Arial" w:hAnsi="Arial" w:cs="Arial" w:hint="default"/>
        <w:b w:val="0"/>
        <w:bCs w:val="0"/>
        <w:i w:val="0"/>
        <w:iCs w:val="0"/>
        <w:color w:val="3E3E3E"/>
        <w:w w:val="100"/>
        <w:sz w:val="20"/>
        <w:szCs w:val="20"/>
        <w:lang w:val="en-US" w:eastAsia="en-US" w:bidi="ar-SA"/>
      </w:rPr>
    </w:lvl>
    <w:lvl w:ilvl="1" w:tplc="2200AC54">
      <w:numFmt w:val="bullet"/>
      <w:lvlText w:val="•"/>
      <w:lvlJc w:val="left"/>
      <w:pPr>
        <w:ind w:left="4132" w:hanging="270"/>
      </w:pPr>
      <w:rPr>
        <w:rFonts w:hint="default"/>
        <w:lang w:val="en-US" w:eastAsia="en-US" w:bidi="ar-SA"/>
      </w:rPr>
    </w:lvl>
    <w:lvl w:ilvl="2" w:tplc="C7D241E4">
      <w:numFmt w:val="bullet"/>
      <w:lvlText w:val="•"/>
      <w:lvlJc w:val="left"/>
      <w:pPr>
        <w:ind w:left="5068" w:hanging="270"/>
      </w:pPr>
      <w:rPr>
        <w:rFonts w:hint="default"/>
        <w:lang w:val="en-US" w:eastAsia="en-US" w:bidi="ar-SA"/>
      </w:rPr>
    </w:lvl>
    <w:lvl w:ilvl="3" w:tplc="5A12FEA2">
      <w:numFmt w:val="bullet"/>
      <w:lvlText w:val="•"/>
      <w:lvlJc w:val="left"/>
      <w:pPr>
        <w:ind w:left="6004" w:hanging="270"/>
      </w:pPr>
      <w:rPr>
        <w:rFonts w:hint="default"/>
        <w:lang w:val="en-US" w:eastAsia="en-US" w:bidi="ar-SA"/>
      </w:rPr>
    </w:lvl>
    <w:lvl w:ilvl="4" w:tplc="3DAC52B4">
      <w:numFmt w:val="bullet"/>
      <w:lvlText w:val="•"/>
      <w:lvlJc w:val="left"/>
      <w:pPr>
        <w:ind w:left="6940" w:hanging="270"/>
      </w:pPr>
      <w:rPr>
        <w:rFonts w:hint="default"/>
        <w:lang w:val="en-US" w:eastAsia="en-US" w:bidi="ar-SA"/>
      </w:rPr>
    </w:lvl>
    <w:lvl w:ilvl="5" w:tplc="4928EF28">
      <w:numFmt w:val="bullet"/>
      <w:lvlText w:val="•"/>
      <w:lvlJc w:val="left"/>
      <w:pPr>
        <w:ind w:left="7876" w:hanging="270"/>
      </w:pPr>
      <w:rPr>
        <w:rFonts w:hint="default"/>
        <w:lang w:val="en-US" w:eastAsia="en-US" w:bidi="ar-SA"/>
      </w:rPr>
    </w:lvl>
    <w:lvl w:ilvl="6" w:tplc="7F44F37C">
      <w:numFmt w:val="bullet"/>
      <w:lvlText w:val="•"/>
      <w:lvlJc w:val="left"/>
      <w:pPr>
        <w:ind w:left="8812" w:hanging="270"/>
      </w:pPr>
      <w:rPr>
        <w:rFonts w:hint="default"/>
        <w:lang w:val="en-US" w:eastAsia="en-US" w:bidi="ar-SA"/>
      </w:rPr>
    </w:lvl>
    <w:lvl w:ilvl="7" w:tplc="A74C7BDE">
      <w:numFmt w:val="bullet"/>
      <w:lvlText w:val="•"/>
      <w:lvlJc w:val="left"/>
      <w:pPr>
        <w:ind w:left="9748" w:hanging="270"/>
      </w:pPr>
      <w:rPr>
        <w:rFonts w:hint="default"/>
        <w:lang w:val="en-US" w:eastAsia="en-US" w:bidi="ar-SA"/>
      </w:rPr>
    </w:lvl>
    <w:lvl w:ilvl="8" w:tplc="78140C92">
      <w:numFmt w:val="bullet"/>
      <w:lvlText w:val="•"/>
      <w:lvlJc w:val="left"/>
      <w:pPr>
        <w:ind w:left="10684" w:hanging="270"/>
      </w:pPr>
      <w:rPr>
        <w:rFonts w:hint="default"/>
        <w:lang w:val="en-US" w:eastAsia="en-US" w:bidi="ar-SA"/>
      </w:rPr>
    </w:lvl>
  </w:abstractNum>
  <w:abstractNum w:abstractNumId="9" w15:restartNumberingAfterBreak="0">
    <w:nsid w:val="370C132B"/>
    <w:multiLevelType w:val="hybridMultilevel"/>
    <w:tmpl w:val="35C2DDFC"/>
    <w:lvl w:ilvl="0" w:tplc="40090001">
      <w:start w:val="1"/>
      <w:numFmt w:val="bullet"/>
      <w:lvlText w:val=""/>
      <w:lvlJc w:val="left"/>
      <w:pPr>
        <w:ind w:left="878" w:hanging="360"/>
      </w:pPr>
      <w:rPr>
        <w:rFonts w:ascii="Symbol" w:hAnsi="Symbol" w:hint="default"/>
      </w:rPr>
    </w:lvl>
    <w:lvl w:ilvl="1" w:tplc="40090003" w:tentative="1">
      <w:start w:val="1"/>
      <w:numFmt w:val="bullet"/>
      <w:lvlText w:val="o"/>
      <w:lvlJc w:val="left"/>
      <w:pPr>
        <w:ind w:left="1598" w:hanging="360"/>
      </w:pPr>
      <w:rPr>
        <w:rFonts w:ascii="Courier New" w:hAnsi="Courier New" w:cs="Courier New" w:hint="default"/>
      </w:rPr>
    </w:lvl>
    <w:lvl w:ilvl="2" w:tplc="40090005" w:tentative="1">
      <w:start w:val="1"/>
      <w:numFmt w:val="bullet"/>
      <w:lvlText w:val=""/>
      <w:lvlJc w:val="left"/>
      <w:pPr>
        <w:ind w:left="2318" w:hanging="360"/>
      </w:pPr>
      <w:rPr>
        <w:rFonts w:ascii="Wingdings" w:hAnsi="Wingdings" w:hint="default"/>
      </w:rPr>
    </w:lvl>
    <w:lvl w:ilvl="3" w:tplc="40090001" w:tentative="1">
      <w:start w:val="1"/>
      <w:numFmt w:val="bullet"/>
      <w:lvlText w:val=""/>
      <w:lvlJc w:val="left"/>
      <w:pPr>
        <w:ind w:left="3038" w:hanging="360"/>
      </w:pPr>
      <w:rPr>
        <w:rFonts w:ascii="Symbol" w:hAnsi="Symbol" w:hint="default"/>
      </w:rPr>
    </w:lvl>
    <w:lvl w:ilvl="4" w:tplc="40090003" w:tentative="1">
      <w:start w:val="1"/>
      <w:numFmt w:val="bullet"/>
      <w:lvlText w:val="o"/>
      <w:lvlJc w:val="left"/>
      <w:pPr>
        <w:ind w:left="3758" w:hanging="360"/>
      </w:pPr>
      <w:rPr>
        <w:rFonts w:ascii="Courier New" w:hAnsi="Courier New" w:cs="Courier New" w:hint="default"/>
      </w:rPr>
    </w:lvl>
    <w:lvl w:ilvl="5" w:tplc="40090005" w:tentative="1">
      <w:start w:val="1"/>
      <w:numFmt w:val="bullet"/>
      <w:lvlText w:val=""/>
      <w:lvlJc w:val="left"/>
      <w:pPr>
        <w:ind w:left="4478" w:hanging="360"/>
      </w:pPr>
      <w:rPr>
        <w:rFonts w:ascii="Wingdings" w:hAnsi="Wingdings" w:hint="default"/>
      </w:rPr>
    </w:lvl>
    <w:lvl w:ilvl="6" w:tplc="40090001" w:tentative="1">
      <w:start w:val="1"/>
      <w:numFmt w:val="bullet"/>
      <w:lvlText w:val=""/>
      <w:lvlJc w:val="left"/>
      <w:pPr>
        <w:ind w:left="5198" w:hanging="360"/>
      </w:pPr>
      <w:rPr>
        <w:rFonts w:ascii="Symbol" w:hAnsi="Symbol" w:hint="default"/>
      </w:rPr>
    </w:lvl>
    <w:lvl w:ilvl="7" w:tplc="40090003" w:tentative="1">
      <w:start w:val="1"/>
      <w:numFmt w:val="bullet"/>
      <w:lvlText w:val="o"/>
      <w:lvlJc w:val="left"/>
      <w:pPr>
        <w:ind w:left="5918" w:hanging="360"/>
      </w:pPr>
      <w:rPr>
        <w:rFonts w:ascii="Courier New" w:hAnsi="Courier New" w:cs="Courier New" w:hint="default"/>
      </w:rPr>
    </w:lvl>
    <w:lvl w:ilvl="8" w:tplc="40090005" w:tentative="1">
      <w:start w:val="1"/>
      <w:numFmt w:val="bullet"/>
      <w:lvlText w:val=""/>
      <w:lvlJc w:val="left"/>
      <w:pPr>
        <w:ind w:left="6638" w:hanging="360"/>
      </w:pPr>
      <w:rPr>
        <w:rFonts w:ascii="Wingdings" w:hAnsi="Wingdings" w:hint="default"/>
      </w:rPr>
    </w:lvl>
  </w:abstractNum>
  <w:abstractNum w:abstractNumId="10" w15:restartNumberingAfterBreak="0">
    <w:nsid w:val="39E3020B"/>
    <w:multiLevelType w:val="hybridMultilevel"/>
    <w:tmpl w:val="234EF362"/>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1" w15:restartNumberingAfterBreak="0">
    <w:nsid w:val="45840DEA"/>
    <w:multiLevelType w:val="hybridMultilevel"/>
    <w:tmpl w:val="015EE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2E7302"/>
    <w:multiLevelType w:val="hybridMultilevel"/>
    <w:tmpl w:val="A73E7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5138B6"/>
    <w:multiLevelType w:val="hybridMultilevel"/>
    <w:tmpl w:val="A9989FAC"/>
    <w:lvl w:ilvl="0" w:tplc="40090001">
      <w:start w:val="1"/>
      <w:numFmt w:val="bullet"/>
      <w:lvlText w:val=""/>
      <w:lvlJc w:val="left"/>
      <w:pPr>
        <w:ind w:left="878" w:hanging="360"/>
      </w:pPr>
      <w:rPr>
        <w:rFonts w:ascii="Symbol" w:hAnsi="Symbol" w:hint="default"/>
      </w:rPr>
    </w:lvl>
    <w:lvl w:ilvl="1" w:tplc="40090003" w:tentative="1">
      <w:start w:val="1"/>
      <w:numFmt w:val="bullet"/>
      <w:lvlText w:val="o"/>
      <w:lvlJc w:val="left"/>
      <w:pPr>
        <w:ind w:left="1598" w:hanging="360"/>
      </w:pPr>
      <w:rPr>
        <w:rFonts w:ascii="Courier New" w:hAnsi="Courier New" w:cs="Courier New" w:hint="default"/>
      </w:rPr>
    </w:lvl>
    <w:lvl w:ilvl="2" w:tplc="40090005" w:tentative="1">
      <w:start w:val="1"/>
      <w:numFmt w:val="bullet"/>
      <w:lvlText w:val=""/>
      <w:lvlJc w:val="left"/>
      <w:pPr>
        <w:ind w:left="2318" w:hanging="360"/>
      </w:pPr>
      <w:rPr>
        <w:rFonts w:ascii="Wingdings" w:hAnsi="Wingdings" w:hint="default"/>
      </w:rPr>
    </w:lvl>
    <w:lvl w:ilvl="3" w:tplc="40090001" w:tentative="1">
      <w:start w:val="1"/>
      <w:numFmt w:val="bullet"/>
      <w:lvlText w:val=""/>
      <w:lvlJc w:val="left"/>
      <w:pPr>
        <w:ind w:left="3038" w:hanging="360"/>
      </w:pPr>
      <w:rPr>
        <w:rFonts w:ascii="Symbol" w:hAnsi="Symbol" w:hint="default"/>
      </w:rPr>
    </w:lvl>
    <w:lvl w:ilvl="4" w:tplc="40090003" w:tentative="1">
      <w:start w:val="1"/>
      <w:numFmt w:val="bullet"/>
      <w:lvlText w:val="o"/>
      <w:lvlJc w:val="left"/>
      <w:pPr>
        <w:ind w:left="3758" w:hanging="360"/>
      </w:pPr>
      <w:rPr>
        <w:rFonts w:ascii="Courier New" w:hAnsi="Courier New" w:cs="Courier New" w:hint="default"/>
      </w:rPr>
    </w:lvl>
    <w:lvl w:ilvl="5" w:tplc="40090005" w:tentative="1">
      <w:start w:val="1"/>
      <w:numFmt w:val="bullet"/>
      <w:lvlText w:val=""/>
      <w:lvlJc w:val="left"/>
      <w:pPr>
        <w:ind w:left="4478" w:hanging="360"/>
      </w:pPr>
      <w:rPr>
        <w:rFonts w:ascii="Wingdings" w:hAnsi="Wingdings" w:hint="default"/>
      </w:rPr>
    </w:lvl>
    <w:lvl w:ilvl="6" w:tplc="40090001" w:tentative="1">
      <w:start w:val="1"/>
      <w:numFmt w:val="bullet"/>
      <w:lvlText w:val=""/>
      <w:lvlJc w:val="left"/>
      <w:pPr>
        <w:ind w:left="5198" w:hanging="360"/>
      </w:pPr>
      <w:rPr>
        <w:rFonts w:ascii="Symbol" w:hAnsi="Symbol" w:hint="default"/>
      </w:rPr>
    </w:lvl>
    <w:lvl w:ilvl="7" w:tplc="40090003" w:tentative="1">
      <w:start w:val="1"/>
      <w:numFmt w:val="bullet"/>
      <w:lvlText w:val="o"/>
      <w:lvlJc w:val="left"/>
      <w:pPr>
        <w:ind w:left="5918" w:hanging="360"/>
      </w:pPr>
      <w:rPr>
        <w:rFonts w:ascii="Courier New" w:hAnsi="Courier New" w:cs="Courier New" w:hint="default"/>
      </w:rPr>
    </w:lvl>
    <w:lvl w:ilvl="8" w:tplc="40090005" w:tentative="1">
      <w:start w:val="1"/>
      <w:numFmt w:val="bullet"/>
      <w:lvlText w:val=""/>
      <w:lvlJc w:val="left"/>
      <w:pPr>
        <w:ind w:left="6638" w:hanging="360"/>
      </w:pPr>
      <w:rPr>
        <w:rFonts w:ascii="Wingdings" w:hAnsi="Wingdings" w:hint="default"/>
      </w:rPr>
    </w:lvl>
  </w:abstractNum>
  <w:abstractNum w:abstractNumId="14" w15:restartNumberingAfterBreak="0">
    <w:nsid w:val="698B3595"/>
    <w:multiLevelType w:val="hybridMultilevel"/>
    <w:tmpl w:val="8CC28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9950A8"/>
    <w:multiLevelType w:val="hybridMultilevel"/>
    <w:tmpl w:val="23EC7650"/>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num w:numId="1" w16cid:durableId="591595835">
    <w:abstractNumId w:val="1"/>
  </w:num>
  <w:num w:numId="2" w16cid:durableId="1459378060">
    <w:abstractNumId w:val="8"/>
  </w:num>
  <w:num w:numId="3" w16cid:durableId="2020816928">
    <w:abstractNumId w:val="1"/>
  </w:num>
  <w:num w:numId="4" w16cid:durableId="718633213">
    <w:abstractNumId w:val="11"/>
  </w:num>
  <w:num w:numId="5" w16cid:durableId="757671906">
    <w:abstractNumId w:val="1"/>
  </w:num>
  <w:num w:numId="6" w16cid:durableId="26377940">
    <w:abstractNumId w:val="14"/>
  </w:num>
  <w:num w:numId="7" w16cid:durableId="368261330">
    <w:abstractNumId w:val="6"/>
  </w:num>
  <w:num w:numId="8" w16cid:durableId="507212018">
    <w:abstractNumId w:val="3"/>
  </w:num>
  <w:num w:numId="9" w16cid:durableId="74940103">
    <w:abstractNumId w:val="15"/>
  </w:num>
  <w:num w:numId="10" w16cid:durableId="568149941">
    <w:abstractNumId w:val="9"/>
  </w:num>
  <w:num w:numId="11" w16cid:durableId="558983003">
    <w:abstractNumId w:val="13"/>
  </w:num>
  <w:num w:numId="12" w16cid:durableId="136605801">
    <w:abstractNumId w:val="10"/>
  </w:num>
  <w:num w:numId="13" w16cid:durableId="930502298">
    <w:abstractNumId w:val="0"/>
  </w:num>
  <w:num w:numId="14" w16cid:durableId="1026712332">
    <w:abstractNumId w:val="4"/>
  </w:num>
  <w:num w:numId="15" w16cid:durableId="1936669056">
    <w:abstractNumId w:val="5"/>
  </w:num>
  <w:num w:numId="16" w16cid:durableId="1739132797">
    <w:abstractNumId w:val="12"/>
  </w:num>
  <w:num w:numId="17" w16cid:durableId="700593693">
    <w:abstractNumId w:val="7"/>
  </w:num>
  <w:num w:numId="18" w16cid:durableId="41289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E96"/>
    <w:rsid w:val="00004259"/>
    <w:rsid w:val="000100D1"/>
    <w:rsid w:val="00013C1E"/>
    <w:rsid w:val="0001534A"/>
    <w:rsid w:val="00070FB0"/>
    <w:rsid w:val="000808B4"/>
    <w:rsid w:val="00095537"/>
    <w:rsid w:val="000A29E1"/>
    <w:rsid w:val="000B4414"/>
    <w:rsid w:val="0010413E"/>
    <w:rsid w:val="00117FC9"/>
    <w:rsid w:val="00135546"/>
    <w:rsid w:val="00142C1C"/>
    <w:rsid w:val="0015410A"/>
    <w:rsid w:val="00162DD8"/>
    <w:rsid w:val="00175B2F"/>
    <w:rsid w:val="0018698E"/>
    <w:rsid w:val="00187250"/>
    <w:rsid w:val="001B0A34"/>
    <w:rsid w:val="001C0957"/>
    <w:rsid w:val="001C4B91"/>
    <w:rsid w:val="001D774B"/>
    <w:rsid w:val="001E293D"/>
    <w:rsid w:val="00216766"/>
    <w:rsid w:val="00233BF7"/>
    <w:rsid w:val="00273B23"/>
    <w:rsid w:val="0029159D"/>
    <w:rsid w:val="002A7E49"/>
    <w:rsid w:val="002C037A"/>
    <w:rsid w:val="002D201A"/>
    <w:rsid w:val="002D7E38"/>
    <w:rsid w:val="002E4CF7"/>
    <w:rsid w:val="00305F25"/>
    <w:rsid w:val="003142F3"/>
    <w:rsid w:val="003169D2"/>
    <w:rsid w:val="00323065"/>
    <w:rsid w:val="00343912"/>
    <w:rsid w:val="00355D72"/>
    <w:rsid w:val="00362F78"/>
    <w:rsid w:val="00371B51"/>
    <w:rsid w:val="00382EEF"/>
    <w:rsid w:val="003928EC"/>
    <w:rsid w:val="003A232C"/>
    <w:rsid w:val="003C78F2"/>
    <w:rsid w:val="003D3966"/>
    <w:rsid w:val="003F1240"/>
    <w:rsid w:val="003F609B"/>
    <w:rsid w:val="003F7A4C"/>
    <w:rsid w:val="00404BD4"/>
    <w:rsid w:val="00445230"/>
    <w:rsid w:val="00445573"/>
    <w:rsid w:val="00453D07"/>
    <w:rsid w:val="004569F4"/>
    <w:rsid w:val="0046094E"/>
    <w:rsid w:val="0046618D"/>
    <w:rsid w:val="004B6BF0"/>
    <w:rsid w:val="004B789B"/>
    <w:rsid w:val="004D633E"/>
    <w:rsid w:val="004E6307"/>
    <w:rsid w:val="00514F56"/>
    <w:rsid w:val="00516FBD"/>
    <w:rsid w:val="00524930"/>
    <w:rsid w:val="005275BF"/>
    <w:rsid w:val="005612DD"/>
    <w:rsid w:val="00562D05"/>
    <w:rsid w:val="00571186"/>
    <w:rsid w:val="00571292"/>
    <w:rsid w:val="00576E22"/>
    <w:rsid w:val="005A717D"/>
    <w:rsid w:val="005B5B5C"/>
    <w:rsid w:val="005D298E"/>
    <w:rsid w:val="005D2E96"/>
    <w:rsid w:val="005D3549"/>
    <w:rsid w:val="005E2CD0"/>
    <w:rsid w:val="006010F7"/>
    <w:rsid w:val="00604E80"/>
    <w:rsid w:val="00607872"/>
    <w:rsid w:val="006112D9"/>
    <w:rsid w:val="00637624"/>
    <w:rsid w:val="006438D9"/>
    <w:rsid w:val="00652D15"/>
    <w:rsid w:val="006550B8"/>
    <w:rsid w:val="00656464"/>
    <w:rsid w:val="006603EF"/>
    <w:rsid w:val="00660ADD"/>
    <w:rsid w:val="00676015"/>
    <w:rsid w:val="00685A07"/>
    <w:rsid w:val="006B20B6"/>
    <w:rsid w:val="006D2091"/>
    <w:rsid w:val="006D46B5"/>
    <w:rsid w:val="006E4770"/>
    <w:rsid w:val="006F6DBA"/>
    <w:rsid w:val="0071124F"/>
    <w:rsid w:val="00715D0E"/>
    <w:rsid w:val="00724D83"/>
    <w:rsid w:val="00737067"/>
    <w:rsid w:val="0074510D"/>
    <w:rsid w:val="0075450B"/>
    <w:rsid w:val="00787038"/>
    <w:rsid w:val="007A1CB1"/>
    <w:rsid w:val="007B278D"/>
    <w:rsid w:val="007B6608"/>
    <w:rsid w:val="007D0E86"/>
    <w:rsid w:val="007D4374"/>
    <w:rsid w:val="00810633"/>
    <w:rsid w:val="00811F20"/>
    <w:rsid w:val="008130FB"/>
    <w:rsid w:val="008230A0"/>
    <w:rsid w:val="0088507C"/>
    <w:rsid w:val="008A15A0"/>
    <w:rsid w:val="008A7B47"/>
    <w:rsid w:val="008C53B4"/>
    <w:rsid w:val="008D3261"/>
    <w:rsid w:val="00906202"/>
    <w:rsid w:val="00923A73"/>
    <w:rsid w:val="00944B93"/>
    <w:rsid w:val="00946D76"/>
    <w:rsid w:val="00970127"/>
    <w:rsid w:val="00970DD8"/>
    <w:rsid w:val="00990F47"/>
    <w:rsid w:val="009A669C"/>
    <w:rsid w:val="009E3962"/>
    <w:rsid w:val="009E7232"/>
    <w:rsid w:val="009F7BC4"/>
    <w:rsid w:val="00A02283"/>
    <w:rsid w:val="00A07C8E"/>
    <w:rsid w:val="00A129CE"/>
    <w:rsid w:val="00A3613D"/>
    <w:rsid w:val="00A374AB"/>
    <w:rsid w:val="00A61AFA"/>
    <w:rsid w:val="00A90CCF"/>
    <w:rsid w:val="00A961FE"/>
    <w:rsid w:val="00AA5AE2"/>
    <w:rsid w:val="00AA68C5"/>
    <w:rsid w:val="00AB5E50"/>
    <w:rsid w:val="00AC295F"/>
    <w:rsid w:val="00AC4828"/>
    <w:rsid w:val="00AD7383"/>
    <w:rsid w:val="00B13980"/>
    <w:rsid w:val="00B16523"/>
    <w:rsid w:val="00B30375"/>
    <w:rsid w:val="00B6597F"/>
    <w:rsid w:val="00BB08E1"/>
    <w:rsid w:val="00BF0A08"/>
    <w:rsid w:val="00BF4D5B"/>
    <w:rsid w:val="00BF7EAF"/>
    <w:rsid w:val="00C3261C"/>
    <w:rsid w:val="00C33585"/>
    <w:rsid w:val="00C35BEF"/>
    <w:rsid w:val="00C374FE"/>
    <w:rsid w:val="00C64CE6"/>
    <w:rsid w:val="00C655C4"/>
    <w:rsid w:val="00C84F28"/>
    <w:rsid w:val="00C87221"/>
    <w:rsid w:val="00C91D30"/>
    <w:rsid w:val="00CC4140"/>
    <w:rsid w:val="00CC61AA"/>
    <w:rsid w:val="00CC7B88"/>
    <w:rsid w:val="00CD2186"/>
    <w:rsid w:val="00D146FD"/>
    <w:rsid w:val="00D32F64"/>
    <w:rsid w:val="00D71898"/>
    <w:rsid w:val="00D84786"/>
    <w:rsid w:val="00D92915"/>
    <w:rsid w:val="00DC06E9"/>
    <w:rsid w:val="00DE02A9"/>
    <w:rsid w:val="00E145EC"/>
    <w:rsid w:val="00E171A6"/>
    <w:rsid w:val="00E25D84"/>
    <w:rsid w:val="00E32D28"/>
    <w:rsid w:val="00E57299"/>
    <w:rsid w:val="00E61DF2"/>
    <w:rsid w:val="00E66A6D"/>
    <w:rsid w:val="00E85C03"/>
    <w:rsid w:val="00EC08CF"/>
    <w:rsid w:val="00EF1516"/>
    <w:rsid w:val="00F17DFF"/>
    <w:rsid w:val="00F20CB1"/>
    <w:rsid w:val="00F52814"/>
    <w:rsid w:val="00F52F07"/>
    <w:rsid w:val="00FC0B53"/>
    <w:rsid w:val="00FF5B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DEAA0"/>
  <w15:chartTrackingRefBased/>
  <w15:docId w15:val="{0E0B6C1E-CF26-4D21-BCC2-E804B970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AFA"/>
    <w:rPr>
      <w:sz w:val="20"/>
      <w:szCs w:val="20"/>
    </w:rPr>
  </w:style>
  <w:style w:type="paragraph" w:styleId="Heading1">
    <w:name w:val="heading 1"/>
    <w:basedOn w:val="Normal"/>
    <w:next w:val="Normal"/>
    <w:link w:val="Heading1Char"/>
    <w:uiPriority w:val="9"/>
    <w:qFormat/>
    <w:rsid w:val="00453D07"/>
    <w:pPr>
      <w:keepNext/>
      <w:keepLines/>
      <w:spacing w:before="360" w:after="80"/>
      <w:outlineLvl w:val="0"/>
    </w:pPr>
    <w:rPr>
      <w:rFonts w:asciiTheme="majorHAnsi" w:eastAsiaTheme="majorEastAsia" w:hAnsiTheme="majorHAnsi" w:cstheme="majorBidi"/>
      <w:color w:val="FA1400" w:themeColor="accent1" w:themeShade="BF"/>
      <w:sz w:val="40"/>
      <w:szCs w:val="40"/>
    </w:rPr>
  </w:style>
  <w:style w:type="paragraph" w:styleId="Heading2">
    <w:name w:val="heading 2"/>
    <w:basedOn w:val="Normal"/>
    <w:next w:val="Normal"/>
    <w:link w:val="Heading2Char"/>
    <w:uiPriority w:val="9"/>
    <w:unhideWhenUsed/>
    <w:qFormat/>
    <w:rsid w:val="00A61AFA"/>
    <w:pPr>
      <w:keepNext/>
      <w:keepLines/>
      <w:spacing w:before="160" w:after="80"/>
      <w:outlineLvl w:val="1"/>
    </w:pPr>
    <w:rPr>
      <w:rFonts w:asciiTheme="majorHAnsi" w:eastAsiaTheme="majorEastAsia" w:hAnsiTheme="majorHAnsi" w:cstheme="majorBidi"/>
      <w:color w:val="808080" w:themeColor="background1" w:themeShade="80"/>
      <w:sz w:val="28"/>
      <w:szCs w:val="28"/>
    </w:rPr>
  </w:style>
  <w:style w:type="paragraph" w:styleId="Heading3">
    <w:name w:val="heading 3"/>
    <w:basedOn w:val="Normal"/>
    <w:next w:val="Normal"/>
    <w:link w:val="Heading3Char"/>
    <w:uiPriority w:val="9"/>
    <w:unhideWhenUsed/>
    <w:qFormat/>
    <w:rsid w:val="008A7B47"/>
    <w:pPr>
      <w:spacing w:after="0" w:line="204" w:lineRule="auto"/>
      <w:jc w:val="center"/>
      <w:outlineLvl w:val="2"/>
    </w:pPr>
    <w:rPr>
      <w:rFonts w:cs="Times New Roman (Body CS)"/>
      <w:spacing w:val="-100"/>
      <w:sz w:val="190"/>
      <w:szCs w:val="190"/>
    </w:rPr>
  </w:style>
  <w:style w:type="paragraph" w:styleId="Heading4">
    <w:name w:val="heading 4"/>
    <w:basedOn w:val="Normal"/>
    <w:next w:val="Normal"/>
    <w:link w:val="Heading4Char"/>
    <w:uiPriority w:val="9"/>
    <w:semiHidden/>
    <w:unhideWhenUsed/>
    <w:qFormat/>
    <w:rsid w:val="00453D07"/>
    <w:pPr>
      <w:keepNext/>
      <w:keepLines/>
      <w:spacing w:before="80" w:after="40"/>
      <w:outlineLvl w:val="3"/>
    </w:pPr>
    <w:rPr>
      <w:rFonts w:eastAsiaTheme="majorEastAsia" w:cstheme="majorBidi"/>
      <w:i/>
      <w:iCs/>
      <w:color w:val="FA1400" w:themeColor="accent1" w:themeShade="BF"/>
    </w:rPr>
  </w:style>
  <w:style w:type="paragraph" w:styleId="Heading5">
    <w:name w:val="heading 5"/>
    <w:basedOn w:val="Normal"/>
    <w:next w:val="Normal"/>
    <w:link w:val="Heading5Char"/>
    <w:uiPriority w:val="9"/>
    <w:semiHidden/>
    <w:unhideWhenUsed/>
    <w:qFormat/>
    <w:rsid w:val="00453D07"/>
    <w:pPr>
      <w:keepNext/>
      <w:keepLines/>
      <w:spacing w:before="80" w:after="40"/>
      <w:outlineLvl w:val="4"/>
    </w:pPr>
    <w:rPr>
      <w:rFonts w:eastAsiaTheme="majorEastAsia" w:cstheme="majorBidi"/>
      <w:color w:val="FA1400" w:themeColor="accent1" w:themeShade="BF"/>
    </w:rPr>
  </w:style>
  <w:style w:type="paragraph" w:styleId="Heading6">
    <w:name w:val="heading 6"/>
    <w:basedOn w:val="Normal"/>
    <w:next w:val="Normal"/>
    <w:link w:val="Heading6Char"/>
    <w:uiPriority w:val="9"/>
    <w:semiHidden/>
    <w:unhideWhenUsed/>
    <w:qFormat/>
    <w:rsid w:val="00453D07"/>
    <w:pPr>
      <w:keepNext/>
      <w:keepLines/>
      <w:spacing w:before="40" w:after="0"/>
      <w:outlineLvl w:val="5"/>
    </w:pPr>
    <w:rPr>
      <w:rFonts w:eastAsiaTheme="majorEastAsia" w:cstheme="majorBidi"/>
      <w:i/>
      <w:iCs/>
      <w:color w:val="696969" w:themeColor="text1" w:themeTint="A6"/>
    </w:rPr>
  </w:style>
  <w:style w:type="paragraph" w:styleId="Heading7">
    <w:name w:val="heading 7"/>
    <w:basedOn w:val="Normal"/>
    <w:next w:val="Normal"/>
    <w:link w:val="Heading7Char"/>
    <w:uiPriority w:val="9"/>
    <w:semiHidden/>
    <w:unhideWhenUsed/>
    <w:qFormat/>
    <w:rsid w:val="00453D07"/>
    <w:pPr>
      <w:keepNext/>
      <w:keepLines/>
      <w:spacing w:before="40" w:after="0"/>
      <w:outlineLvl w:val="6"/>
    </w:pPr>
    <w:rPr>
      <w:rFonts w:eastAsiaTheme="majorEastAsia" w:cstheme="majorBidi"/>
      <w:color w:val="696969" w:themeColor="text1" w:themeTint="A6"/>
    </w:rPr>
  </w:style>
  <w:style w:type="paragraph" w:styleId="Heading8">
    <w:name w:val="heading 8"/>
    <w:basedOn w:val="Normal"/>
    <w:next w:val="Normal"/>
    <w:link w:val="Heading8Char"/>
    <w:uiPriority w:val="9"/>
    <w:semiHidden/>
    <w:unhideWhenUsed/>
    <w:qFormat/>
    <w:rsid w:val="00453D07"/>
    <w:pPr>
      <w:keepNext/>
      <w:keepLines/>
      <w:spacing w:after="0"/>
      <w:outlineLvl w:val="7"/>
    </w:pPr>
    <w:rPr>
      <w:rFonts w:eastAsiaTheme="majorEastAsia" w:cstheme="majorBidi"/>
      <w:i/>
      <w:iCs/>
      <w:color w:val="3D3D3D" w:themeColor="text1" w:themeTint="D8"/>
    </w:rPr>
  </w:style>
  <w:style w:type="paragraph" w:styleId="Heading9">
    <w:name w:val="heading 9"/>
    <w:basedOn w:val="Normal"/>
    <w:next w:val="Normal"/>
    <w:link w:val="Heading9Char"/>
    <w:uiPriority w:val="9"/>
    <w:semiHidden/>
    <w:unhideWhenUsed/>
    <w:qFormat/>
    <w:rsid w:val="00453D07"/>
    <w:pPr>
      <w:keepNext/>
      <w:keepLines/>
      <w:spacing w:after="0"/>
      <w:outlineLvl w:val="8"/>
    </w:pPr>
    <w:rPr>
      <w:rFonts w:eastAsiaTheme="majorEastAsia" w:cstheme="majorBidi"/>
      <w:color w:val="3D3D3D"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D07"/>
    <w:rPr>
      <w:rFonts w:asciiTheme="majorHAnsi" w:eastAsiaTheme="majorEastAsia" w:hAnsiTheme="majorHAnsi" w:cstheme="majorBidi"/>
      <w:color w:val="FA1400" w:themeColor="accent1" w:themeShade="BF"/>
      <w:sz w:val="40"/>
      <w:szCs w:val="40"/>
    </w:rPr>
  </w:style>
  <w:style w:type="character" w:customStyle="1" w:styleId="Heading2Char">
    <w:name w:val="Heading 2 Char"/>
    <w:basedOn w:val="DefaultParagraphFont"/>
    <w:link w:val="Heading2"/>
    <w:uiPriority w:val="9"/>
    <w:rsid w:val="00A61AFA"/>
    <w:rPr>
      <w:rFonts w:asciiTheme="majorHAnsi" w:eastAsiaTheme="majorEastAsia" w:hAnsiTheme="majorHAnsi" w:cstheme="majorBidi"/>
      <w:color w:val="808080" w:themeColor="background1" w:themeShade="80"/>
      <w:sz w:val="28"/>
      <w:szCs w:val="28"/>
    </w:rPr>
  </w:style>
  <w:style w:type="character" w:customStyle="1" w:styleId="Heading3Char">
    <w:name w:val="Heading 3 Char"/>
    <w:basedOn w:val="DefaultParagraphFont"/>
    <w:link w:val="Heading3"/>
    <w:uiPriority w:val="9"/>
    <w:rsid w:val="008A7B47"/>
    <w:rPr>
      <w:rFonts w:cs="Times New Roman (Body CS)"/>
      <w:spacing w:val="-100"/>
      <w:sz w:val="190"/>
      <w:szCs w:val="190"/>
    </w:rPr>
  </w:style>
  <w:style w:type="character" w:customStyle="1" w:styleId="Heading4Char">
    <w:name w:val="Heading 4 Char"/>
    <w:basedOn w:val="DefaultParagraphFont"/>
    <w:link w:val="Heading4"/>
    <w:uiPriority w:val="9"/>
    <w:semiHidden/>
    <w:rsid w:val="00453D07"/>
    <w:rPr>
      <w:rFonts w:eastAsiaTheme="majorEastAsia" w:cstheme="majorBidi"/>
      <w:i/>
      <w:iCs/>
      <w:color w:val="FA1400" w:themeColor="accent1" w:themeShade="BF"/>
    </w:rPr>
  </w:style>
  <w:style w:type="character" w:customStyle="1" w:styleId="Heading5Char">
    <w:name w:val="Heading 5 Char"/>
    <w:basedOn w:val="DefaultParagraphFont"/>
    <w:link w:val="Heading5"/>
    <w:uiPriority w:val="9"/>
    <w:semiHidden/>
    <w:rsid w:val="00453D07"/>
    <w:rPr>
      <w:rFonts w:eastAsiaTheme="majorEastAsia" w:cstheme="majorBidi"/>
      <w:color w:val="FA1400" w:themeColor="accent1" w:themeShade="BF"/>
    </w:rPr>
  </w:style>
  <w:style w:type="character" w:customStyle="1" w:styleId="Heading6Char">
    <w:name w:val="Heading 6 Char"/>
    <w:basedOn w:val="DefaultParagraphFont"/>
    <w:link w:val="Heading6"/>
    <w:uiPriority w:val="9"/>
    <w:semiHidden/>
    <w:rsid w:val="00453D07"/>
    <w:rPr>
      <w:rFonts w:eastAsiaTheme="majorEastAsia" w:cstheme="majorBidi"/>
      <w:i/>
      <w:iCs/>
      <w:color w:val="696969" w:themeColor="text1" w:themeTint="A6"/>
    </w:rPr>
  </w:style>
  <w:style w:type="character" w:customStyle="1" w:styleId="Heading7Char">
    <w:name w:val="Heading 7 Char"/>
    <w:basedOn w:val="DefaultParagraphFont"/>
    <w:link w:val="Heading7"/>
    <w:uiPriority w:val="9"/>
    <w:semiHidden/>
    <w:rsid w:val="00453D07"/>
    <w:rPr>
      <w:rFonts w:eastAsiaTheme="majorEastAsia" w:cstheme="majorBidi"/>
      <w:color w:val="696969" w:themeColor="text1" w:themeTint="A6"/>
    </w:rPr>
  </w:style>
  <w:style w:type="character" w:customStyle="1" w:styleId="Heading8Char">
    <w:name w:val="Heading 8 Char"/>
    <w:basedOn w:val="DefaultParagraphFont"/>
    <w:link w:val="Heading8"/>
    <w:uiPriority w:val="9"/>
    <w:semiHidden/>
    <w:rsid w:val="00453D07"/>
    <w:rPr>
      <w:rFonts w:eastAsiaTheme="majorEastAsia" w:cstheme="majorBidi"/>
      <w:i/>
      <w:iCs/>
      <w:color w:val="3D3D3D" w:themeColor="text1" w:themeTint="D8"/>
    </w:rPr>
  </w:style>
  <w:style w:type="character" w:customStyle="1" w:styleId="Heading9Char">
    <w:name w:val="Heading 9 Char"/>
    <w:basedOn w:val="DefaultParagraphFont"/>
    <w:link w:val="Heading9"/>
    <w:uiPriority w:val="9"/>
    <w:semiHidden/>
    <w:rsid w:val="00453D07"/>
    <w:rPr>
      <w:rFonts w:eastAsiaTheme="majorEastAsia" w:cstheme="majorBidi"/>
      <w:color w:val="3D3D3D" w:themeColor="text1" w:themeTint="D8"/>
    </w:rPr>
  </w:style>
  <w:style w:type="paragraph" w:styleId="Title">
    <w:name w:val="Title"/>
    <w:basedOn w:val="NoSpacing"/>
    <w:next w:val="Normal"/>
    <w:link w:val="TitleChar"/>
    <w:uiPriority w:val="10"/>
    <w:qFormat/>
    <w:rsid w:val="002A7E49"/>
    <w:pPr>
      <w:spacing w:before="40" w:after="240" w:line="216" w:lineRule="auto"/>
    </w:pPr>
    <w:rPr>
      <w:color w:val="808080" w:themeColor="background1" w:themeShade="80"/>
      <w:sz w:val="68"/>
      <w:szCs w:val="72"/>
    </w:rPr>
  </w:style>
  <w:style w:type="character" w:customStyle="1" w:styleId="TitleChar">
    <w:name w:val="Title Char"/>
    <w:basedOn w:val="DefaultParagraphFont"/>
    <w:link w:val="Title"/>
    <w:uiPriority w:val="10"/>
    <w:rsid w:val="002A7E49"/>
    <w:rPr>
      <w:rFonts w:eastAsiaTheme="minorEastAsia"/>
      <w:color w:val="808080" w:themeColor="background1" w:themeShade="80"/>
      <w:kern w:val="0"/>
      <w:sz w:val="68"/>
      <w:szCs w:val="72"/>
      <w:lang w:eastAsia="en-GB"/>
      <w14:ligatures w14:val="none"/>
    </w:rPr>
  </w:style>
  <w:style w:type="paragraph" w:styleId="Subtitle">
    <w:name w:val="Subtitle"/>
    <w:basedOn w:val="NoSpacing"/>
    <w:next w:val="Normal"/>
    <w:link w:val="SubtitleChar"/>
    <w:uiPriority w:val="11"/>
    <w:qFormat/>
    <w:rsid w:val="002A7E49"/>
    <w:pPr>
      <w:spacing w:before="40" w:after="40"/>
    </w:pPr>
    <w:rPr>
      <w:caps/>
      <w:color w:val="FF5E4F" w:themeColor="accent1"/>
      <w:sz w:val="36"/>
      <w:szCs w:val="28"/>
    </w:rPr>
  </w:style>
  <w:style w:type="character" w:customStyle="1" w:styleId="SubtitleChar">
    <w:name w:val="Subtitle Char"/>
    <w:basedOn w:val="DefaultParagraphFont"/>
    <w:link w:val="Subtitle"/>
    <w:uiPriority w:val="11"/>
    <w:rsid w:val="002A7E49"/>
    <w:rPr>
      <w:rFonts w:eastAsiaTheme="minorEastAsia"/>
      <w:caps/>
      <w:color w:val="FF5E4F" w:themeColor="accent1"/>
      <w:kern w:val="0"/>
      <w:sz w:val="36"/>
      <w:szCs w:val="28"/>
      <w:lang w:eastAsia="en-GB"/>
      <w14:ligatures w14:val="none"/>
    </w:rPr>
  </w:style>
  <w:style w:type="paragraph" w:styleId="Quote">
    <w:name w:val="Quote"/>
    <w:basedOn w:val="Normal"/>
    <w:next w:val="Normal"/>
    <w:link w:val="QuoteChar"/>
    <w:uiPriority w:val="29"/>
    <w:qFormat/>
    <w:rsid w:val="00453D07"/>
    <w:pPr>
      <w:spacing w:before="160"/>
      <w:jc w:val="center"/>
    </w:pPr>
    <w:rPr>
      <w:i/>
      <w:iCs/>
      <w:color w:val="535353" w:themeColor="text1" w:themeTint="BF"/>
    </w:rPr>
  </w:style>
  <w:style w:type="character" w:customStyle="1" w:styleId="QuoteChar">
    <w:name w:val="Quote Char"/>
    <w:basedOn w:val="DefaultParagraphFont"/>
    <w:link w:val="Quote"/>
    <w:uiPriority w:val="29"/>
    <w:rsid w:val="00453D07"/>
    <w:rPr>
      <w:i/>
      <w:iCs/>
      <w:color w:val="535353" w:themeColor="text1" w:themeTint="BF"/>
    </w:rPr>
  </w:style>
  <w:style w:type="paragraph" w:styleId="ListParagraph">
    <w:name w:val="List Paragraph"/>
    <w:basedOn w:val="Normal"/>
    <w:uiPriority w:val="34"/>
    <w:qFormat/>
    <w:rsid w:val="00453D07"/>
    <w:pPr>
      <w:ind w:left="720"/>
      <w:contextualSpacing/>
    </w:pPr>
  </w:style>
  <w:style w:type="character" w:styleId="IntenseEmphasis">
    <w:name w:val="Intense Emphasis"/>
    <w:basedOn w:val="DefaultParagraphFont"/>
    <w:uiPriority w:val="21"/>
    <w:qFormat/>
    <w:rsid w:val="00453D07"/>
    <w:rPr>
      <w:i/>
      <w:iCs/>
      <w:color w:val="FA1400" w:themeColor="accent1" w:themeShade="BF"/>
    </w:rPr>
  </w:style>
  <w:style w:type="paragraph" w:styleId="IntenseQuote">
    <w:name w:val="Intense Quote"/>
    <w:basedOn w:val="Normal"/>
    <w:next w:val="Normal"/>
    <w:link w:val="IntenseQuoteChar"/>
    <w:uiPriority w:val="30"/>
    <w:qFormat/>
    <w:rsid w:val="00453D07"/>
    <w:pPr>
      <w:pBdr>
        <w:top w:val="single" w:sz="4" w:space="10" w:color="FA1400" w:themeColor="accent1" w:themeShade="BF"/>
        <w:bottom w:val="single" w:sz="4" w:space="10" w:color="FA1400" w:themeColor="accent1" w:themeShade="BF"/>
      </w:pBdr>
      <w:spacing w:before="360" w:after="360"/>
      <w:ind w:left="864" w:right="864"/>
      <w:jc w:val="center"/>
    </w:pPr>
    <w:rPr>
      <w:i/>
      <w:iCs/>
      <w:color w:val="FA1400" w:themeColor="accent1" w:themeShade="BF"/>
    </w:rPr>
  </w:style>
  <w:style w:type="character" w:customStyle="1" w:styleId="IntenseQuoteChar">
    <w:name w:val="Intense Quote Char"/>
    <w:basedOn w:val="DefaultParagraphFont"/>
    <w:link w:val="IntenseQuote"/>
    <w:uiPriority w:val="30"/>
    <w:rsid w:val="00453D07"/>
    <w:rPr>
      <w:i/>
      <w:iCs/>
      <w:color w:val="FA1400" w:themeColor="accent1" w:themeShade="BF"/>
    </w:rPr>
  </w:style>
  <w:style w:type="character" w:styleId="IntenseReference">
    <w:name w:val="Intense Reference"/>
    <w:basedOn w:val="DefaultParagraphFont"/>
    <w:uiPriority w:val="32"/>
    <w:qFormat/>
    <w:rsid w:val="00453D07"/>
    <w:rPr>
      <w:b/>
      <w:bCs/>
      <w:smallCaps/>
      <w:color w:val="FA1400" w:themeColor="accent1" w:themeShade="BF"/>
      <w:spacing w:val="5"/>
    </w:rPr>
  </w:style>
  <w:style w:type="paragraph" w:styleId="NoSpacing">
    <w:name w:val="No Spacing"/>
    <w:link w:val="NoSpacingChar"/>
    <w:uiPriority w:val="1"/>
    <w:qFormat/>
    <w:rsid w:val="00A61AFA"/>
    <w:pPr>
      <w:spacing w:after="0" w:line="240" w:lineRule="auto"/>
    </w:pPr>
    <w:rPr>
      <w:rFonts w:eastAsiaTheme="minorEastAsia"/>
      <w:kern w:val="0"/>
      <w:sz w:val="20"/>
      <w:szCs w:val="22"/>
      <w:lang w:eastAsia="en-GB"/>
      <w14:ligatures w14:val="none"/>
    </w:rPr>
  </w:style>
  <w:style w:type="character" w:customStyle="1" w:styleId="NoSpacingChar">
    <w:name w:val="No Spacing Char"/>
    <w:basedOn w:val="DefaultParagraphFont"/>
    <w:link w:val="NoSpacing"/>
    <w:uiPriority w:val="1"/>
    <w:rsid w:val="00A61AFA"/>
    <w:rPr>
      <w:rFonts w:eastAsiaTheme="minorEastAsia"/>
      <w:kern w:val="0"/>
      <w:sz w:val="20"/>
      <w:szCs w:val="22"/>
      <w:lang w:eastAsia="en-GB"/>
      <w14:ligatures w14:val="none"/>
    </w:rPr>
  </w:style>
  <w:style w:type="paragraph" w:styleId="Header">
    <w:name w:val="header"/>
    <w:basedOn w:val="Normal"/>
    <w:link w:val="HeaderChar"/>
    <w:uiPriority w:val="99"/>
    <w:unhideWhenUsed/>
    <w:rsid w:val="009E7232"/>
    <w:pPr>
      <w:tabs>
        <w:tab w:val="center" w:pos="4513"/>
        <w:tab w:val="right" w:pos="9026"/>
      </w:tabs>
      <w:spacing w:after="480" w:line="240" w:lineRule="auto"/>
    </w:pPr>
    <w:rPr>
      <w:color w:val="808080" w:themeColor="background1" w:themeShade="80"/>
      <w:sz w:val="13"/>
      <w:szCs w:val="13"/>
    </w:rPr>
  </w:style>
  <w:style w:type="character" w:customStyle="1" w:styleId="HeaderChar">
    <w:name w:val="Header Char"/>
    <w:basedOn w:val="DefaultParagraphFont"/>
    <w:link w:val="Header"/>
    <w:uiPriority w:val="99"/>
    <w:rsid w:val="009E7232"/>
    <w:rPr>
      <w:color w:val="808080" w:themeColor="background1" w:themeShade="80"/>
      <w:sz w:val="13"/>
      <w:szCs w:val="13"/>
    </w:rPr>
  </w:style>
  <w:style w:type="paragraph" w:styleId="Footer">
    <w:name w:val="footer"/>
    <w:basedOn w:val="Header"/>
    <w:link w:val="FooterChar"/>
    <w:uiPriority w:val="99"/>
    <w:unhideWhenUsed/>
    <w:rsid w:val="009E7232"/>
    <w:pPr>
      <w:spacing w:after="0"/>
    </w:pPr>
    <w:rPr>
      <w:noProof/>
    </w:rPr>
  </w:style>
  <w:style w:type="character" w:customStyle="1" w:styleId="FooterChar">
    <w:name w:val="Footer Char"/>
    <w:basedOn w:val="DefaultParagraphFont"/>
    <w:link w:val="Footer"/>
    <w:uiPriority w:val="99"/>
    <w:rsid w:val="009E7232"/>
    <w:rPr>
      <w:noProof/>
      <w:color w:val="808080" w:themeColor="background1" w:themeShade="80"/>
      <w:sz w:val="13"/>
      <w:szCs w:val="13"/>
    </w:rPr>
  </w:style>
  <w:style w:type="paragraph" w:styleId="ListBullet">
    <w:name w:val="List Bullet"/>
    <w:basedOn w:val="Normal"/>
    <w:uiPriority w:val="99"/>
    <w:unhideWhenUsed/>
    <w:rsid w:val="005E2CD0"/>
    <w:pPr>
      <w:numPr>
        <w:numId w:val="1"/>
      </w:numPr>
      <w:contextualSpacing/>
    </w:pPr>
  </w:style>
  <w:style w:type="table" w:styleId="ListTable3-Accent5">
    <w:name w:val="List Table 3 Accent 5"/>
    <w:basedOn w:val="TableNormal"/>
    <w:uiPriority w:val="48"/>
    <w:rsid w:val="00A61AFA"/>
    <w:pPr>
      <w:spacing w:after="0" w:line="240" w:lineRule="auto"/>
    </w:pPr>
    <w:tblPr>
      <w:tblStyleRowBandSize w:val="1"/>
      <w:tblStyleColBandSize w:val="1"/>
      <w:tblBorders>
        <w:top w:val="single" w:sz="4" w:space="0" w:color="34754D" w:themeColor="accent5"/>
        <w:left w:val="single" w:sz="4" w:space="0" w:color="34754D" w:themeColor="accent5"/>
        <w:bottom w:val="single" w:sz="4" w:space="0" w:color="34754D" w:themeColor="accent5"/>
        <w:right w:val="single" w:sz="4" w:space="0" w:color="34754D" w:themeColor="accent5"/>
      </w:tblBorders>
    </w:tblPr>
    <w:tblStylePr w:type="firstRow">
      <w:rPr>
        <w:b/>
        <w:bCs/>
        <w:color w:val="FFFFFF" w:themeColor="background1"/>
      </w:rPr>
      <w:tblPr/>
      <w:tcPr>
        <w:shd w:val="clear" w:color="auto" w:fill="34754D" w:themeFill="accent5"/>
      </w:tcPr>
    </w:tblStylePr>
    <w:tblStylePr w:type="lastRow">
      <w:rPr>
        <w:b/>
        <w:bCs/>
      </w:rPr>
      <w:tblPr/>
      <w:tcPr>
        <w:tcBorders>
          <w:top w:val="double" w:sz="4" w:space="0" w:color="34754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754D" w:themeColor="accent5"/>
          <w:right w:val="single" w:sz="4" w:space="0" w:color="34754D" w:themeColor="accent5"/>
        </w:tcBorders>
      </w:tcPr>
    </w:tblStylePr>
    <w:tblStylePr w:type="band1Horz">
      <w:tblPr/>
      <w:tcPr>
        <w:tcBorders>
          <w:top w:val="single" w:sz="4" w:space="0" w:color="34754D" w:themeColor="accent5"/>
          <w:bottom w:val="single" w:sz="4" w:space="0" w:color="34754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754D" w:themeColor="accent5"/>
          <w:left w:val="nil"/>
        </w:tcBorders>
      </w:tcPr>
    </w:tblStylePr>
    <w:tblStylePr w:type="swCell">
      <w:tblPr/>
      <w:tcPr>
        <w:tcBorders>
          <w:top w:val="double" w:sz="4" w:space="0" w:color="34754D" w:themeColor="accent5"/>
          <w:right w:val="nil"/>
        </w:tcBorders>
      </w:tcPr>
    </w:tblStylePr>
  </w:style>
  <w:style w:type="paragraph" w:styleId="Date">
    <w:name w:val="Date"/>
    <w:basedOn w:val="Normal"/>
    <w:next w:val="Normal"/>
    <w:link w:val="DateChar"/>
    <w:uiPriority w:val="99"/>
    <w:unhideWhenUsed/>
    <w:rsid w:val="00371B51"/>
    <w:rPr>
      <w:color w:val="C1C1C1" w:themeColor="background2"/>
      <w:sz w:val="28"/>
    </w:rPr>
  </w:style>
  <w:style w:type="character" w:customStyle="1" w:styleId="DateChar">
    <w:name w:val="Date Char"/>
    <w:basedOn w:val="DefaultParagraphFont"/>
    <w:link w:val="Date"/>
    <w:uiPriority w:val="99"/>
    <w:rsid w:val="00371B51"/>
    <w:rPr>
      <w:color w:val="C1C1C1" w:themeColor="background2"/>
      <w:sz w:val="28"/>
      <w:szCs w:val="20"/>
    </w:rPr>
  </w:style>
  <w:style w:type="table" w:styleId="ListTable3-Accent1">
    <w:name w:val="List Table 3 Accent 1"/>
    <w:basedOn w:val="TableNormal"/>
    <w:uiPriority w:val="48"/>
    <w:rsid w:val="00371B51"/>
    <w:pPr>
      <w:spacing w:after="0" w:line="240" w:lineRule="auto"/>
    </w:pPr>
    <w:tblPr>
      <w:tblStyleRowBandSize w:val="1"/>
      <w:tblStyleColBandSize w:val="1"/>
      <w:tblBorders>
        <w:top w:val="single" w:sz="4" w:space="0" w:color="FF5E4F" w:themeColor="accent1"/>
        <w:left w:val="single" w:sz="4" w:space="0" w:color="FF5E4F" w:themeColor="accent1"/>
        <w:bottom w:val="single" w:sz="4" w:space="0" w:color="FF5E4F" w:themeColor="accent1"/>
        <w:right w:val="single" w:sz="4" w:space="0" w:color="FF5E4F" w:themeColor="accent1"/>
      </w:tblBorders>
    </w:tblPr>
    <w:tblStylePr w:type="firstRow">
      <w:rPr>
        <w:b/>
        <w:bCs/>
        <w:color w:val="FFFFFF" w:themeColor="background1"/>
      </w:rPr>
      <w:tblPr/>
      <w:tcPr>
        <w:shd w:val="clear" w:color="auto" w:fill="FF5E4F" w:themeFill="accent1"/>
      </w:tcPr>
    </w:tblStylePr>
    <w:tblStylePr w:type="lastRow">
      <w:rPr>
        <w:b/>
        <w:bCs/>
      </w:rPr>
      <w:tblPr/>
      <w:tcPr>
        <w:tcBorders>
          <w:top w:val="double" w:sz="4" w:space="0" w:color="FF5E4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E4F" w:themeColor="accent1"/>
          <w:right w:val="single" w:sz="4" w:space="0" w:color="FF5E4F" w:themeColor="accent1"/>
        </w:tcBorders>
      </w:tcPr>
    </w:tblStylePr>
    <w:tblStylePr w:type="band1Horz">
      <w:tblPr/>
      <w:tcPr>
        <w:tcBorders>
          <w:top w:val="single" w:sz="4" w:space="0" w:color="FF5E4F" w:themeColor="accent1"/>
          <w:bottom w:val="single" w:sz="4" w:space="0" w:color="FF5E4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E4F" w:themeColor="accent1"/>
          <w:left w:val="nil"/>
        </w:tcBorders>
      </w:tcPr>
    </w:tblStylePr>
    <w:tblStylePr w:type="swCell">
      <w:tblPr/>
      <w:tcPr>
        <w:tcBorders>
          <w:top w:val="double" w:sz="4" w:space="0" w:color="FF5E4F" w:themeColor="accent1"/>
          <w:right w:val="nil"/>
        </w:tcBorders>
      </w:tcPr>
    </w:tblStylePr>
  </w:style>
  <w:style w:type="table" w:styleId="ListTable3">
    <w:name w:val="List Table 3"/>
    <w:basedOn w:val="TableNormal"/>
    <w:uiPriority w:val="48"/>
    <w:rsid w:val="00371B51"/>
    <w:pPr>
      <w:spacing w:after="0" w:line="240" w:lineRule="auto"/>
    </w:pPr>
    <w:tblPr>
      <w:tblStyleRowBandSize w:val="1"/>
      <w:tblStyleColBandSize w:val="1"/>
      <w:tblBorders>
        <w:top w:val="single" w:sz="4" w:space="0" w:color="1A1A1A" w:themeColor="text1"/>
        <w:left w:val="single" w:sz="4" w:space="0" w:color="1A1A1A" w:themeColor="text1"/>
        <w:bottom w:val="single" w:sz="4" w:space="0" w:color="1A1A1A" w:themeColor="text1"/>
        <w:right w:val="single" w:sz="4" w:space="0" w:color="1A1A1A" w:themeColor="text1"/>
      </w:tblBorders>
    </w:tblPr>
    <w:tblStylePr w:type="firstRow">
      <w:rPr>
        <w:b/>
        <w:bCs/>
        <w:color w:val="FFFFFF" w:themeColor="background1"/>
      </w:rPr>
      <w:tblPr/>
      <w:tcPr>
        <w:shd w:val="clear" w:color="auto" w:fill="1A1A1A" w:themeFill="text1"/>
      </w:tcPr>
    </w:tblStylePr>
    <w:tblStylePr w:type="lastRow">
      <w:rPr>
        <w:b/>
        <w:bCs/>
      </w:rPr>
      <w:tblPr/>
      <w:tcPr>
        <w:tcBorders>
          <w:top w:val="double" w:sz="4" w:space="0" w:color="1A1A1A"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1A1A" w:themeColor="text1"/>
          <w:right w:val="single" w:sz="4" w:space="0" w:color="1A1A1A" w:themeColor="text1"/>
        </w:tcBorders>
      </w:tcPr>
    </w:tblStylePr>
    <w:tblStylePr w:type="band1Horz">
      <w:tblPr/>
      <w:tcPr>
        <w:tcBorders>
          <w:top w:val="single" w:sz="4" w:space="0" w:color="1A1A1A" w:themeColor="text1"/>
          <w:bottom w:val="single" w:sz="4" w:space="0" w:color="1A1A1A"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1A1A" w:themeColor="text1"/>
          <w:left w:val="nil"/>
        </w:tcBorders>
      </w:tcPr>
    </w:tblStylePr>
    <w:tblStylePr w:type="swCell">
      <w:tblPr/>
      <w:tcPr>
        <w:tcBorders>
          <w:top w:val="double" w:sz="4" w:space="0" w:color="1A1A1A" w:themeColor="text1"/>
          <w:right w:val="nil"/>
        </w:tcBorders>
      </w:tcPr>
    </w:tblStylePr>
  </w:style>
  <w:style w:type="character" w:styleId="PageNumber">
    <w:name w:val="page number"/>
    <w:basedOn w:val="DefaultParagraphFont"/>
    <w:uiPriority w:val="99"/>
    <w:semiHidden/>
    <w:unhideWhenUsed/>
    <w:rsid w:val="009E7232"/>
  </w:style>
  <w:style w:type="paragraph" w:styleId="BodyText">
    <w:name w:val="Body Text"/>
    <w:basedOn w:val="Normal"/>
    <w:link w:val="BodyTextChar"/>
    <w:uiPriority w:val="1"/>
    <w:qFormat/>
    <w:rsid w:val="00724D83"/>
    <w:pPr>
      <w:widowControl w:val="0"/>
      <w:autoSpaceDE w:val="0"/>
      <w:autoSpaceDN w:val="0"/>
      <w:spacing w:after="0" w:line="240" w:lineRule="auto"/>
    </w:pPr>
    <w:rPr>
      <w:rFonts w:ascii="Calibri-Light" w:eastAsia="Calibri-Light" w:hAnsi="Calibri-Light" w:cs="Calibri-Light"/>
      <w:kern w:val="0"/>
      <w:lang w:val="en-US"/>
      <w14:ligatures w14:val="none"/>
    </w:rPr>
  </w:style>
  <w:style w:type="character" w:customStyle="1" w:styleId="BodyTextChar">
    <w:name w:val="Body Text Char"/>
    <w:basedOn w:val="DefaultParagraphFont"/>
    <w:link w:val="BodyText"/>
    <w:uiPriority w:val="1"/>
    <w:rsid w:val="00724D83"/>
    <w:rPr>
      <w:rFonts w:ascii="Calibri-Light" w:eastAsia="Calibri-Light" w:hAnsi="Calibri-Light" w:cs="Calibri-Light"/>
      <w:kern w:val="0"/>
      <w:sz w:val="20"/>
      <w:szCs w:val="20"/>
      <w:lang w:val="en-US"/>
      <w14:ligatures w14:val="none"/>
    </w:rPr>
  </w:style>
  <w:style w:type="paragraph" w:customStyle="1" w:styleId="TableParagraph">
    <w:name w:val="Table Paragraph"/>
    <w:basedOn w:val="Normal"/>
    <w:uiPriority w:val="1"/>
    <w:qFormat/>
    <w:rsid w:val="00724D83"/>
    <w:pPr>
      <w:widowControl w:val="0"/>
      <w:autoSpaceDE w:val="0"/>
      <w:autoSpaceDN w:val="0"/>
      <w:spacing w:after="0" w:line="240" w:lineRule="auto"/>
      <w:ind w:left="102"/>
    </w:pPr>
    <w:rPr>
      <w:rFonts w:ascii="Calibri-Light" w:eastAsia="Calibri-Light" w:hAnsi="Calibri-Light" w:cs="Calibri-Light"/>
      <w:kern w:val="0"/>
      <w:sz w:val="22"/>
      <w:szCs w:val="22"/>
      <w:lang w:val="en-US"/>
      <w14:ligatures w14:val="none"/>
    </w:rPr>
  </w:style>
  <w:style w:type="paragraph" w:styleId="TOAHeading">
    <w:name w:val="toa heading"/>
    <w:basedOn w:val="Normal"/>
    <w:next w:val="Normal"/>
    <w:autoRedefine/>
    <w:semiHidden/>
    <w:qFormat/>
    <w:rsid w:val="00142C1C"/>
    <w:pPr>
      <w:spacing w:after="0" w:line="240" w:lineRule="auto"/>
      <w:ind w:right="-601"/>
    </w:pPr>
    <w:rPr>
      <w:rFonts w:ascii="Frutiger LT Pro 55 Roman" w:eastAsia="Batang" w:hAnsi="Frutiger LT Pro 55 Roman" w:cs="Times New Roman"/>
      <w:b/>
      <w:noProof/>
      <w:kern w:val="0"/>
      <w:sz w:val="22"/>
      <w:szCs w:val="22"/>
      <w:lang w:val="en-US"/>
      <w14:ligatures w14:val="none"/>
    </w:rPr>
  </w:style>
  <w:style w:type="paragraph" w:customStyle="1" w:styleId="tableparagraph0">
    <w:name w:val="tableparagraph"/>
    <w:basedOn w:val="Normal"/>
    <w:rsid w:val="00175B2F"/>
    <w:pPr>
      <w:spacing w:before="100" w:beforeAutospacing="1" w:after="100" w:afterAutospacing="1" w:line="240" w:lineRule="auto"/>
    </w:pPr>
    <w:rPr>
      <w:rFonts w:ascii="Times New Roman" w:eastAsiaTheme="minorEastAsia" w:hAnsi="Times New Roman" w:cs="Times New Roman"/>
      <w:kern w:val="0"/>
      <w:sz w:val="24"/>
      <w:szCs w:val="24"/>
      <w:lang w:val="en-IN" w:eastAsia="en-IN"/>
      <w14:ligatures w14:val="none"/>
    </w:rPr>
  </w:style>
  <w:style w:type="paragraph" w:styleId="NormalWeb">
    <w:name w:val="Normal (Web)"/>
    <w:basedOn w:val="Normal"/>
    <w:uiPriority w:val="99"/>
    <w:unhideWhenUsed/>
    <w:rsid w:val="00C84F28"/>
    <w:pPr>
      <w:spacing w:before="100" w:beforeAutospacing="1" w:after="100" w:afterAutospacing="1" w:line="240" w:lineRule="auto"/>
    </w:pPr>
    <w:rPr>
      <w:rFonts w:ascii="Times New Roman" w:eastAsia="Times New Roman" w:hAnsi="Times New Roman" w:cs="Times New Roman"/>
      <w:kern w:val="0"/>
      <w:sz w:val="24"/>
      <w:szCs w:val="24"/>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4.xml.rels><?xml version="1.0" encoding="UTF-8" standalone="yes"?>
<Relationships xmlns="http://schemas.openxmlformats.org/package/2006/relationships"><Relationship Id="rId3" Type="http://schemas.microsoft.com/office/2007/relationships/hdphoto" Target="media/hdphoto2.wdp"/><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99666\OneDrive%20-%20LTIMindtree\BERKLEY%20-%20Delivery%20-%20General\Profiles\LTM_Word_Template.dotx" TargetMode="External"/></Relationships>
</file>

<file path=word/theme/theme1.xml><?xml version="1.0" encoding="utf-8"?>
<a:theme xmlns:a="http://schemas.openxmlformats.org/drawingml/2006/main" name="Office Theme">
  <a:themeElements>
    <a:clrScheme name="LTM">
      <a:dk1>
        <a:srgbClr val="1A1A1A"/>
      </a:dk1>
      <a:lt1>
        <a:srgbClr val="FFFFFF"/>
      </a:lt1>
      <a:dk2>
        <a:srgbClr val="FF5E4F"/>
      </a:dk2>
      <a:lt2>
        <a:srgbClr val="C1C1C1"/>
      </a:lt2>
      <a:accent1>
        <a:srgbClr val="FF5E4F"/>
      </a:accent1>
      <a:accent2>
        <a:srgbClr val="559BB5"/>
      </a:accent2>
      <a:accent3>
        <a:srgbClr val="482475"/>
      </a:accent3>
      <a:accent4>
        <a:srgbClr val="F8FFC8"/>
      </a:accent4>
      <a:accent5>
        <a:srgbClr val="34754D"/>
      </a:accent5>
      <a:accent6>
        <a:srgbClr val="C1C1C1"/>
      </a:accent6>
      <a:hlink>
        <a:srgbClr val="1A1A1A"/>
      </a:hlink>
      <a:folHlink>
        <a:srgbClr val="1A1A1A"/>
      </a:folHlink>
    </a:clrScheme>
    <a:fontScheme name="ES Klarheit">
      <a:majorFont>
        <a:latin typeface="ES Klarheit Grotesk"/>
        <a:ea typeface=""/>
        <a:cs typeface=""/>
      </a:majorFont>
      <a:minorFont>
        <a:latin typeface="ES Klarheit Grotes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3D3B625DAE9F4585E98873B7E284B6" ma:contentTypeVersion="8" ma:contentTypeDescription="Create a new document." ma:contentTypeScope="" ma:versionID="651a6d825cad258111dfc175c58e4b4b">
  <xsd:schema xmlns:xsd="http://www.w3.org/2001/XMLSchema" xmlns:xs="http://www.w3.org/2001/XMLSchema" xmlns:p="http://schemas.microsoft.com/office/2006/metadata/properties" xmlns:ns2="90e6b34e-3ca4-42a4-bfbb-5173f57ddddd" targetNamespace="http://schemas.microsoft.com/office/2006/metadata/properties" ma:root="true" ma:fieldsID="f50ac3bc7a74db182dfba0e0cfbb408b" ns2:_="">
    <xsd:import namespace="90e6b34e-3ca4-42a4-bfbb-5173f57ddd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e6b34e-3ca4-42a4-bfbb-5173f57ddd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1A92ED-54DF-491E-A84C-5D4F49F45A32}">
  <ds:schemaRefs>
    <ds:schemaRef ds:uri="http://schemas.microsoft.com/sharepoint/v3/contenttype/forms"/>
  </ds:schemaRefs>
</ds:datastoreItem>
</file>

<file path=customXml/itemProps3.xml><?xml version="1.0" encoding="utf-8"?>
<ds:datastoreItem xmlns:ds="http://schemas.openxmlformats.org/officeDocument/2006/customXml" ds:itemID="{07FA575F-078E-4A91-94C0-BE58C4AA7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e6b34e-3ca4-42a4-bfbb-5173f57ddd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7F19FF-0C41-4EB0-ACB8-D9FA4BB937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LTM_Word_Template</Template>
  <TotalTime>1</TotalTime>
  <Pages>7</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LTM</dc:title>
  <dc:subject>[Document Subtitle]</dc:subject>
  <dc:creator>Nitin Shenvi</dc:creator>
  <cp:keywords/>
  <dc:description/>
  <cp:lastModifiedBy>Swati Sinha1</cp:lastModifiedBy>
  <cp:revision>2</cp:revision>
  <dcterms:created xsi:type="dcterms:W3CDTF">2026-10-05T13:28:00Z</dcterms:created>
  <dcterms:modified xsi:type="dcterms:W3CDTF">2026-10-05T13:28:00Z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0x010100603D3B625DAE9F4585E98873B7E284B6</vt:lpwstr>
  </property>
  <property fmtid="{D5CDD505-2E9C-101B-9397-08002B2CF9AE}" pid="3" name="MediaServiceImageTags">
    <vt:lpwstr/>
  </property>
  <property fmtid="{D5CDD505-2E9C-101B-9397-08002B2CF9AE}" pid="4" name="docLang">
    <vt:lpwstr>en</vt:lpwstr>
  </property>
</Properties>
</file>